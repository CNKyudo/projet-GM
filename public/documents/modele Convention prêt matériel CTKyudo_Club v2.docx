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9" w:type="dxa"/>
        <w:tblInd w:w="-356" w:type="dxa"/>
        <w:tblBorders>
          <w:bottom w:val="single" w:sz="12" w:space="0" w:color="365F91" w:themeColor="accent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8789"/>
      </w:tblGrid>
      <w:tr w:rsidR="006B0EFB" w14:paraId="1BC71741" w14:textId="77777777" w:rsidTr="0061337D">
        <w:trPr>
          <w:cantSplit/>
          <w:trHeight w:val="1123"/>
        </w:trPr>
        <w:tc>
          <w:tcPr>
            <w:tcW w:w="1560" w:type="dxa"/>
          </w:tcPr>
          <w:p w14:paraId="0D7349FC" w14:textId="77777777" w:rsidR="006B0EFB" w:rsidRPr="006C01F6" w:rsidRDefault="006B0EFB" w:rsidP="00B87F9D">
            <w:pPr>
              <w:pStyle w:val="Titre00"/>
              <w:ind w:left="87" w:firstLine="0"/>
              <w:rPr>
                <w:smallCaps w:val="0"/>
                <w:color w:val="auto"/>
                <w:sz w:val="21"/>
              </w:rPr>
            </w:pPr>
            <w:r w:rsidRPr="006C01F6">
              <w:rPr>
                <w:sz w:val="21"/>
              </w:rPr>
              <w:t xml:space="preserve"> </w:t>
            </w:r>
            <w:r w:rsidR="00B87F9D">
              <w:rPr>
                <w:noProof/>
                <w:sz w:val="21"/>
              </w:rPr>
              <w:drawing>
                <wp:inline distT="0" distB="0" distL="0" distR="0" wp14:anchorId="411B6D1B" wp14:editId="543580E5">
                  <wp:extent cx="737089" cy="683859"/>
                  <wp:effectExtent l="19050" t="0" r="5861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640" cy="686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vAlign w:val="center"/>
          </w:tcPr>
          <w:p w14:paraId="1AE9F0C9" w14:textId="77777777" w:rsidR="00465BD5" w:rsidRPr="00664721" w:rsidRDefault="00B42EB5" w:rsidP="007235F1">
            <w:pPr>
              <w:pStyle w:val="Titre00"/>
              <w:ind w:firstLine="87"/>
              <w:jc w:val="center"/>
              <w:rPr>
                <w:smallCaps w:val="0"/>
              </w:rPr>
            </w:pPr>
            <w:r w:rsidRPr="00D92E1E">
              <w:t>Convention de mise à disposition de matériel de kyudo entre CTKyudo et un Club</w:t>
            </w:r>
          </w:p>
        </w:tc>
      </w:tr>
    </w:tbl>
    <w:p w14:paraId="3FD3CFFC" w14:textId="6D775DEF" w:rsidR="00F54EFD" w:rsidRPr="001A5DB7" w:rsidRDefault="001A5DB7" w:rsidP="00017B7E">
      <w:pPr>
        <w:ind w:firstLine="0"/>
        <w:rPr>
          <w:i/>
          <w:color w:val="FF0000"/>
        </w:rPr>
      </w:pPr>
      <w:r w:rsidRPr="001A5DB7">
        <w:rPr>
          <w:i/>
          <w:color w:val="FF0000"/>
        </w:rPr>
        <w:t>Ce document n’est qu’un modèle que la CTKyudo pourra adapter tant que besoin, il devra toutefois rester cohérent avec la convention signée entre le CNKyudo et la CTKyudo</w:t>
      </w:r>
    </w:p>
    <w:sdt>
      <w:sdtPr>
        <w:rPr>
          <w:rFonts w:ascii="Arial" w:hAnsi="Arial"/>
          <w:b w:val="0"/>
          <w:bCs w:val="0"/>
          <w:i/>
          <w:color w:val="FF0000"/>
          <w:sz w:val="21"/>
          <w:szCs w:val="21"/>
        </w:rPr>
        <w:id w:val="1683087200"/>
        <w:docPartObj>
          <w:docPartGallery w:val="Table of Contents"/>
          <w:docPartUnique/>
        </w:docPartObj>
      </w:sdtPr>
      <w:sdtEndPr>
        <w:rPr>
          <w:i w:val="0"/>
          <w:color w:val="auto"/>
        </w:rPr>
      </w:sdtEndPr>
      <w:sdtContent>
        <w:p w14:paraId="3BDED94E" w14:textId="77777777" w:rsidR="002A06D0" w:rsidRDefault="002A06D0">
          <w:pPr>
            <w:pStyle w:val="En-ttedetabledesmatires"/>
          </w:pPr>
          <w:r>
            <w:t>Table des matières</w:t>
          </w:r>
        </w:p>
        <w:p w14:paraId="2B877B67" w14:textId="3EE7F471" w:rsidR="00D15580" w:rsidRDefault="002A06D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2074604" w:history="1">
            <w:r w:rsidR="00D15580" w:rsidRPr="00B54050">
              <w:rPr>
                <w:rStyle w:val="Lienhypertexte"/>
                <w:noProof/>
              </w:rPr>
              <w:t>1</w:t>
            </w:r>
            <w:r w:rsidR="00D15580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15580" w:rsidRPr="00B54050">
              <w:rPr>
                <w:rStyle w:val="Lienhypertexte"/>
                <w:noProof/>
              </w:rPr>
              <w:t>ARTICLE 1 : Caractéristiques des matériels mis à disposition</w:t>
            </w:r>
            <w:r w:rsidR="00D15580">
              <w:rPr>
                <w:noProof/>
                <w:webHidden/>
              </w:rPr>
              <w:tab/>
            </w:r>
            <w:r w:rsidR="00D15580">
              <w:rPr>
                <w:noProof/>
                <w:webHidden/>
              </w:rPr>
              <w:fldChar w:fldCharType="begin"/>
            </w:r>
            <w:r w:rsidR="00D15580">
              <w:rPr>
                <w:noProof/>
                <w:webHidden/>
              </w:rPr>
              <w:instrText xml:space="preserve"> PAGEREF _Toc532074604 \h </w:instrText>
            </w:r>
            <w:r w:rsidR="00D15580">
              <w:rPr>
                <w:noProof/>
                <w:webHidden/>
              </w:rPr>
            </w:r>
            <w:r w:rsidR="00D15580">
              <w:rPr>
                <w:noProof/>
                <w:webHidden/>
              </w:rPr>
              <w:fldChar w:fldCharType="separate"/>
            </w:r>
            <w:r w:rsidR="00D15580">
              <w:rPr>
                <w:noProof/>
                <w:webHidden/>
              </w:rPr>
              <w:t>1</w:t>
            </w:r>
            <w:r w:rsidR="00D15580">
              <w:rPr>
                <w:noProof/>
                <w:webHidden/>
              </w:rPr>
              <w:fldChar w:fldCharType="end"/>
            </w:r>
          </w:hyperlink>
        </w:p>
        <w:p w14:paraId="0795D86B" w14:textId="585B28EE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05" w:history="1">
            <w:r w:rsidRPr="00B54050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2 : Propriété du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249D" w14:textId="1630BB80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06" w:history="1">
            <w:r w:rsidRPr="00B54050"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3 : Période contractuelle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56729" w14:textId="0521D1D2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07" w:history="1">
            <w:r w:rsidRPr="00B54050">
              <w:rPr>
                <w:rStyle w:val="Lienhypertext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4 : Modalité de mise à disposition du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7EB6" w14:textId="67D26A32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08" w:history="1">
            <w:r w:rsidRPr="00B54050">
              <w:rPr>
                <w:rStyle w:val="Lienhypertext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5 : Modalité d’utilisation du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FED6" w14:textId="50A0DD61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09" w:history="1">
            <w:r w:rsidRPr="00B54050">
              <w:rPr>
                <w:rStyle w:val="Lienhypertext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6 : Restitution du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0EBD" w14:textId="42F2977A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10" w:history="1">
            <w:r w:rsidRPr="00B54050">
              <w:rPr>
                <w:rStyle w:val="Lienhypertexte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7 : Assurances et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4EF0" w14:textId="19B406C3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11" w:history="1">
            <w:r w:rsidRPr="00B54050">
              <w:rPr>
                <w:rStyle w:val="Lienhypertexte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8 : Intuitu Personae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302B" w14:textId="6B6425FD" w:rsidR="00D15580" w:rsidRDefault="00D15580">
          <w:pPr>
            <w:pStyle w:val="TM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2074612" w:history="1">
            <w:r w:rsidRPr="00B54050">
              <w:rPr>
                <w:rStyle w:val="Lienhypertexte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4050">
              <w:rPr>
                <w:rStyle w:val="Lienhypertexte"/>
                <w:noProof/>
              </w:rPr>
              <w:t>ARTICLE 9 : Montant de la caution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_Toc532074612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8CBE4" w14:textId="590B8F5B" w:rsidR="002A06D0" w:rsidRDefault="002A06D0">
          <w:r>
            <w:rPr>
              <w:b/>
              <w:bCs/>
            </w:rPr>
            <w:fldChar w:fldCharType="end"/>
          </w:r>
        </w:p>
      </w:sdtContent>
    </w:sdt>
    <w:p w14:paraId="39929E47" w14:textId="77777777" w:rsidR="00017B7E" w:rsidRPr="00A16706" w:rsidRDefault="006D78B5" w:rsidP="00A16706">
      <w:pPr>
        <w:jc w:val="center"/>
        <w:rPr>
          <w:b/>
          <w:szCs w:val="24"/>
          <w:u w:val="single"/>
        </w:rPr>
      </w:pPr>
      <w:r w:rsidRPr="00A16706">
        <w:rPr>
          <w:b/>
          <w:szCs w:val="24"/>
          <w:u w:val="single"/>
        </w:rPr>
        <w:t>Convention de mise à disposition de matériel de kyudo</w:t>
      </w:r>
    </w:p>
    <w:p w14:paraId="48CEE954" w14:textId="77777777" w:rsidR="00B42EB5" w:rsidRPr="00F2616A" w:rsidRDefault="00B42EB5" w:rsidP="00B42EB5">
      <w:pPr>
        <w:rPr>
          <w:b/>
          <w:szCs w:val="24"/>
          <w:u w:val="single"/>
        </w:rPr>
      </w:pPr>
      <w:proofErr w:type="gramStart"/>
      <w:r w:rsidRPr="00F2616A">
        <w:rPr>
          <w:b/>
          <w:szCs w:val="24"/>
          <w:u w:val="single"/>
        </w:rPr>
        <w:t>ENTRE LES</w:t>
      </w:r>
      <w:proofErr w:type="gramEnd"/>
      <w:r w:rsidRPr="00F2616A">
        <w:rPr>
          <w:b/>
          <w:szCs w:val="24"/>
          <w:u w:val="single"/>
        </w:rPr>
        <w:t xml:space="preserve"> SOUSSIGNES :</w:t>
      </w:r>
    </w:p>
    <w:p w14:paraId="44DA05B2" w14:textId="77777777" w:rsidR="00B42EB5" w:rsidRPr="009121D8" w:rsidRDefault="00B42EB5" w:rsidP="00B42EB5">
      <w:pPr>
        <w:rPr>
          <w:sz w:val="16"/>
          <w:szCs w:val="16"/>
        </w:rPr>
      </w:pPr>
    </w:p>
    <w:p w14:paraId="7B1950C2" w14:textId="77777777" w:rsidR="00B42EB5" w:rsidRDefault="00B42EB5" w:rsidP="00B42EB5">
      <w:r>
        <w:t>D’une part,</w:t>
      </w:r>
      <w:bookmarkStart w:id="0" w:name="_GoBack"/>
      <w:bookmarkEnd w:id="0"/>
    </w:p>
    <w:p w14:paraId="153C0D2D" w14:textId="1E208F30" w:rsidR="00B42EB5" w:rsidRDefault="00B42EB5" w:rsidP="00B42EB5">
      <w:r>
        <w:t xml:space="preserve">La </w:t>
      </w:r>
      <w:r w:rsidR="00A16706">
        <w:t xml:space="preserve">Commission Territoriale de Kyudo </w:t>
      </w:r>
      <w:proofErr w:type="spellStart"/>
      <w:r w:rsidRPr="001A5DB7">
        <w:rPr>
          <w:highlight w:val="yellow"/>
        </w:rPr>
        <w:t>xxxx</w:t>
      </w:r>
      <w:proofErr w:type="spellEnd"/>
    </w:p>
    <w:p w14:paraId="3BD24400" w14:textId="77777777" w:rsidR="00B42EB5" w:rsidRDefault="00B42EB5" w:rsidP="00B42EB5">
      <w:r>
        <w:t xml:space="preserve">Représenté par : </w:t>
      </w:r>
    </w:p>
    <w:p w14:paraId="0C8786E0" w14:textId="77777777" w:rsidR="00B42EB5" w:rsidRPr="009121D8" w:rsidRDefault="00B42EB5" w:rsidP="00B42EB5">
      <w:pPr>
        <w:rPr>
          <w:sz w:val="12"/>
          <w:szCs w:val="12"/>
        </w:rPr>
      </w:pPr>
    </w:p>
    <w:p w14:paraId="464DEECE" w14:textId="77777777" w:rsidR="00B42EB5" w:rsidRDefault="00B42EB5" w:rsidP="00B42EB5">
      <w:r>
        <w:t>et</w:t>
      </w:r>
    </w:p>
    <w:p w14:paraId="36CF2DDA" w14:textId="77777777" w:rsidR="00B42EB5" w:rsidRPr="009121D8" w:rsidRDefault="00B42EB5" w:rsidP="00B42EB5">
      <w:pPr>
        <w:rPr>
          <w:sz w:val="12"/>
          <w:szCs w:val="12"/>
        </w:rPr>
      </w:pPr>
    </w:p>
    <w:p w14:paraId="451ED5F1" w14:textId="77777777" w:rsidR="00B42EB5" w:rsidRDefault="00B42EB5" w:rsidP="00B42EB5">
      <w:r>
        <w:t>D’autre part,</w:t>
      </w:r>
    </w:p>
    <w:p w14:paraId="4B025EE9" w14:textId="77777777" w:rsidR="00B42EB5" w:rsidRDefault="00B42EB5" w:rsidP="00B42EB5">
      <w:r>
        <w:t>L'association « </w:t>
      </w:r>
      <w:r w:rsidRPr="00EE7034">
        <w:rPr>
          <w:highlight w:val="yellow"/>
        </w:rPr>
        <w:t xml:space="preserve">(intitulé </w:t>
      </w:r>
      <w:proofErr w:type="gramStart"/>
      <w:r w:rsidRPr="00EE7034">
        <w:rPr>
          <w:highlight w:val="yellow"/>
        </w:rPr>
        <w:t>complet)</w:t>
      </w:r>
      <w:r>
        <w:t xml:space="preserve">   </w:t>
      </w:r>
      <w:proofErr w:type="gramEnd"/>
      <w:r>
        <w:t>», ci-après dénommé le Club,</w:t>
      </w:r>
    </w:p>
    <w:p w14:paraId="34FFDAC0" w14:textId="77777777" w:rsidR="00B42EB5" w:rsidRDefault="00B42EB5" w:rsidP="00B42EB5">
      <w:r>
        <w:t xml:space="preserve">Siège social : </w:t>
      </w:r>
      <w:r w:rsidRPr="00EE7034">
        <w:rPr>
          <w:highlight w:val="yellow"/>
        </w:rPr>
        <w:t>xxx</w:t>
      </w:r>
    </w:p>
    <w:p w14:paraId="5677C3E0" w14:textId="77777777" w:rsidR="00B42EB5" w:rsidRDefault="00B42EB5" w:rsidP="00B42EB5">
      <w:r>
        <w:t xml:space="preserve">Représenté par </w:t>
      </w:r>
      <w:r w:rsidRPr="00EE7034">
        <w:rPr>
          <w:highlight w:val="yellow"/>
        </w:rPr>
        <w:t>son président, sa présidente, M. Mme……</w:t>
      </w:r>
      <w:proofErr w:type="gramStart"/>
      <w:r w:rsidRPr="00EE7034">
        <w:rPr>
          <w:highlight w:val="yellow"/>
        </w:rPr>
        <w:t>…….</w:t>
      </w:r>
      <w:proofErr w:type="gramEnd"/>
      <w:r w:rsidRPr="00EE7034">
        <w:rPr>
          <w:highlight w:val="yellow"/>
        </w:rPr>
        <w:t>.</w:t>
      </w:r>
    </w:p>
    <w:p w14:paraId="4BA25732" w14:textId="77777777" w:rsidR="00B42EB5" w:rsidRDefault="00B42EB5" w:rsidP="00B42EB5"/>
    <w:p w14:paraId="2DF7E571" w14:textId="77777777" w:rsidR="00B42EB5" w:rsidRDefault="00B42EB5" w:rsidP="00B42EB5">
      <w:pPr>
        <w:rPr>
          <w:b/>
        </w:rPr>
      </w:pPr>
      <w:r>
        <w:rPr>
          <w:b/>
        </w:rPr>
        <w:t>IL A ETE CONVENU ET ARRETE CE QUI SUIT :</w:t>
      </w:r>
    </w:p>
    <w:p w14:paraId="1A29F672" w14:textId="77777777" w:rsidR="00B42EB5" w:rsidRDefault="00B42EB5" w:rsidP="00B42EB5"/>
    <w:p w14:paraId="56E03773" w14:textId="49325612" w:rsidR="00B42EB5" w:rsidRDefault="00B42EB5" w:rsidP="00B42EB5">
      <w:r>
        <w:t>Dans le cadre du soutien apporté aux Clubs membres par l</w:t>
      </w:r>
      <w:r w:rsidR="001A5DB7">
        <w:t>e</w:t>
      </w:r>
      <w:r>
        <w:t xml:space="preserve"> </w:t>
      </w:r>
      <w:r w:rsidR="00F60A82">
        <w:t>CNKyudo</w:t>
      </w:r>
      <w:r>
        <w:t xml:space="preserve">, la présente convention a pour objet </w:t>
      </w:r>
      <w:r w:rsidRPr="005316D1">
        <w:t>la mise à disposition et prêt gratuit de matériel contre caution</w:t>
      </w:r>
    </w:p>
    <w:p w14:paraId="72BC0DEB" w14:textId="77777777" w:rsidR="00017B7E" w:rsidRDefault="00A16706" w:rsidP="00A16706">
      <w:pPr>
        <w:pStyle w:val="Titre1"/>
      </w:pPr>
      <w:bookmarkStart w:id="1" w:name="_Toc532074604"/>
      <w:r>
        <w:t xml:space="preserve">ARTICLE </w:t>
      </w:r>
      <w:r w:rsidR="007F41FA">
        <w:t>1</w:t>
      </w:r>
      <w:r w:rsidR="00F745B2">
        <w:t xml:space="preserve"> : </w:t>
      </w:r>
      <w:r w:rsidR="00F745B2" w:rsidRPr="00F745B2">
        <w:t>Caractéristiques des matériels mis à disposition</w:t>
      </w:r>
      <w:bookmarkEnd w:id="1"/>
    </w:p>
    <w:p w14:paraId="336ED3BA" w14:textId="77777777" w:rsidR="00F745B2" w:rsidRPr="00F745B2" w:rsidRDefault="00F745B2" w:rsidP="00F745B2">
      <w:r w:rsidRPr="00F745B2">
        <w:t>Le matériel prêté est réputé être en conformité d'état et de fonctionnement.</w:t>
      </w:r>
    </w:p>
    <w:p w14:paraId="3DBD5B04" w14:textId="77777777" w:rsidR="008E7AE5" w:rsidRDefault="00F745B2" w:rsidP="00F745B2">
      <w:r w:rsidRPr="00F745B2">
        <w:t xml:space="preserve">Le </w:t>
      </w:r>
      <w:r>
        <w:t>matériel mis à disposition du</w:t>
      </w:r>
      <w:r w:rsidR="00B42EB5">
        <w:t xml:space="preserve"> Club par la</w:t>
      </w:r>
      <w:r>
        <w:t xml:space="preserve"> </w:t>
      </w:r>
      <w:r w:rsidR="008E7AE5">
        <w:t>CTKyudo</w:t>
      </w:r>
      <w:r>
        <w:t xml:space="preserve"> figure dans la liste détaillée figurant ci-après. </w:t>
      </w:r>
    </w:p>
    <w:p w14:paraId="24597721" w14:textId="77777777" w:rsidR="00F745B2" w:rsidRDefault="00F745B2" w:rsidP="00F745B2">
      <w:r>
        <w:t xml:space="preserve">Ce matériel est mis à disposition à des fins </w:t>
      </w:r>
      <w:r w:rsidRPr="00D44BB4">
        <w:t>pédagogique</w:t>
      </w:r>
      <w:r>
        <w:t xml:space="preserve">s </w:t>
      </w:r>
      <w:r w:rsidR="00A16706">
        <w:t xml:space="preserve">généralement </w:t>
      </w:r>
      <w:r>
        <w:t>pour servir à l’initiation des débutants accueillis par le dojo dans le respect des règles de sécurité propre à la discipline.</w:t>
      </w:r>
    </w:p>
    <w:p w14:paraId="173BFC31" w14:textId="77777777" w:rsidR="00F745B2" w:rsidRPr="00DD7F44" w:rsidRDefault="00F745B2" w:rsidP="00F745B2">
      <w:pPr>
        <w:rPr>
          <w:i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5"/>
        <w:gridCol w:w="2363"/>
        <w:gridCol w:w="2239"/>
        <w:gridCol w:w="1633"/>
        <w:gridCol w:w="1760"/>
      </w:tblGrid>
      <w:tr w:rsidR="007137B4" w:rsidRPr="00524C36" w14:paraId="5E72F6FA" w14:textId="77777777" w:rsidTr="001D1F56">
        <w:tc>
          <w:tcPr>
            <w:tcW w:w="1525" w:type="dxa"/>
            <w:shd w:val="clear" w:color="auto" w:fill="auto"/>
          </w:tcPr>
          <w:p w14:paraId="7346970D" w14:textId="77777777" w:rsidR="00F745B2" w:rsidRPr="00524C36" w:rsidRDefault="00F745B2" w:rsidP="007137B4">
            <w:pPr>
              <w:jc w:val="center"/>
              <w:rPr>
                <w:b/>
              </w:rPr>
            </w:pPr>
            <w:r w:rsidRPr="00524C36">
              <w:rPr>
                <w:b/>
              </w:rPr>
              <w:t>Matériel</w:t>
            </w:r>
          </w:p>
        </w:tc>
        <w:tc>
          <w:tcPr>
            <w:tcW w:w="2363" w:type="dxa"/>
            <w:shd w:val="clear" w:color="auto" w:fill="auto"/>
          </w:tcPr>
          <w:p w14:paraId="761DB0DA" w14:textId="77777777" w:rsidR="00F745B2" w:rsidRPr="00524C36" w:rsidRDefault="00F745B2" w:rsidP="006C5192">
            <w:pPr>
              <w:jc w:val="center"/>
              <w:rPr>
                <w:b/>
              </w:rPr>
            </w:pPr>
            <w:r w:rsidRPr="00524C36">
              <w:rPr>
                <w:b/>
              </w:rPr>
              <w:t>Caractéristiques</w:t>
            </w:r>
          </w:p>
        </w:tc>
        <w:tc>
          <w:tcPr>
            <w:tcW w:w="2239" w:type="dxa"/>
            <w:shd w:val="clear" w:color="auto" w:fill="auto"/>
          </w:tcPr>
          <w:p w14:paraId="6C168105" w14:textId="77777777" w:rsidR="00F745B2" w:rsidRPr="00524C36" w:rsidRDefault="00F745B2" w:rsidP="006C5192">
            <w:pPr>
              <w:jc w:val="center"/>
              <w:rPr>
                <w:b/>
              </w:rPr>
            </w:pPr>
            <w:r w:rsidRPr="00524C36">
              <w:rPr>
                <w:b/>
              </w:rPr>
              <w:t>Prix et date d’achat</w:t>
            </w:r>
          </w:p>
        </w:tc>
        <w:tc>
          <w:tcPr>
            <w:tcW w:w="1633" w:type="dxa"/>
            <w:shd w:val="clear" w:color="auto" w:fill="auto"/>
          </w:tcPr>
          <w:p w14:paraId="36609753" w14:textId="77777777" w:rsidR="00F745B2" w:rsidRPr="00524C36" w:rsidRDefault="00F745B2" w:rsidP="006C5192">
            <w:pPr>
              <w:jc w:val="center"/>
              <w:rPr>
                <w:b/>
              </w:rPr>
            </w:pPr>
            <w:r w:rsidRPr="00524C36">
              <w:rPr>
                <w:b/>
              </w:rPr>
              <w:t>N° identification</w:t>
            </w:r>
          </w:p>
        </w:tc>
        <w:tc>
          <w:tcPr>
            <w:tcW w:w="1760" w:type="dxa"/>
            <w:shd w:val="clear" w:color="auto" w:fill="auto"/>
          </w:tcPr>
          <w:p w14:paraId="329A2465" w14:textId="77777777" w:rsidR="00F745B2" w:rsidRPr="00524C36" w:rsidRDefault="00F745B2" w:rsidP="006C5192">
            <w:pPr>
              <w:jc w:val="center"/>
              <w:rPr>
                <w:b/>
              </w:rPr>
            </w:pPr>
            <w:r w:rsidRPr="00524C36">
              <w:rPr>
                <w:b/>
              </w:rPr>
              <w:t>Etat du matériel*</w:t>
            </w:r>
          </w:p>
        </w:tc>
      </w:tr>
    </w:tbl>
    <w:p w14:paraId="7B79CF2D" w14:textId="1CB57AB0" w:rsidR="00F745B2" w:rsidRPr="00524C36" w:rsidRDefault="00F745B2" w:rsidP="00F745B2">
      <w:pPr>
        <w:jc w:val="right"/>
        <w:rPr>
          <w:i/>
        </w:rPr>
      </w:pPr>
      <w:r w:rsidRPr="00524C36">
        <w:rPr>
          <w:i/>
        </w:rPr>
        <w:t>* Excellent, bon, usagé</w:t>
      </w:r>
    </w:p>
    <w:p w14:paraId="0B0DE2F1" w14:textId="77777777" w:rsidR="008426DA" w:rsidRPr="008426DA" w:rsidRDefault="008426DA" w:rsidP="00A16706">
      <w:pPr>
        <w:pStyle w:val="Titre1"/>
      </w:pPr>
      <w:bookmarkStart w:id="2" w:name="_Toc532074605"/>
      <w:r w:rsidRPr="008426DA">
        <w:lastRenderedPageBreak/>
        <w:t>ARTICLE 2 : Propriété du matériel</w:t>
      </w:r>
      <w:bookmarkEnd w:id="2"/>
      <w:r w:rsidRPr="008426DA">
        <w:t xml:space="preserve"> </w:t>
      </w:r>
    </w:p>
    <w:p w14:paraId="48ACA4E7" w14:textId="77777777" w:rsidR="008426DA" w:rsidRPr="008426DA" w:rsidRDefault="008426DA" w:rsidP="008426DA">
      <w:r w:rsidRPr="008426DA">
        <w:t>Il est entendu entre les parties que la présente convention de mise à disposition n’entraîne aucun transfert de propriété du matériel visé à l’article 1, son propriétaire reste l</w:t>
      </w:r>
      <w:r w:rsidR="00E26831">
        <w:t>e</w:t>
      </w:r>
      <w:r w:rsidRPr="008426DA">
        <w:t xml:space="preserve"> </w:t>
      </w:r>
      <w:r w:rsidR="00F60A82">
        <w:t>CNKyudo</w:t>
      </w:r>
      <w:r w:rsidRPr="008426DA">
        <w:t>.</w:t>
      </w:r>
    </w:p>
    <w:p w14:paraId="223F03D1" w14:textId="77777777" w:rsidR="008426DA" w:rsidRPr="008426DA" w:rsidRDefault="008426DA" w:rsidP="00A16706">
      <w:pPr>
        <w:pStyle w:val="Titre1"/>
      </w:pPr>
      <w:bookmarkStart w:id="3" w:name="_Toc532074606"/>
      <w:r w:rsidRPr="008426DA">
        <w:t>ARTICLE 3 : Période contractuelle</w:t>
      </w:r>
      <w:bookmarkEnd w:id="3"/>
    </w:p>
    <w:p w14:paraId="668230DB" w14:textId="77777777" w:rsidR="008426DA" w:rsidRPr="008426DA" w:rsidRDefault="008426DA" w:rsidP="008426DA">
      <w:r w:rsidRPr="008426DA">
        <w:t>La présente convention est conclue pour la durée de x mois à compter de la date de mise à disposition, soit du xxx au xxx.</w:t>
      </w:r>
    </w:p>
    <w:p w14:paraId="2B9929C9" w14:textId="77777777" w:rsidR="008426DA" w:rsidRPr="008426DA" w:rsidRDefault="008426DA" w:rsidP="00A16706">
      <w:pPr>
        <w:pStyle w:val="Titre1"/>
      </w:pPr>
      <w:bookmarkStart w:id="4" w:name="_Toc532074607"/>
      <w:r w:rsidRPr="008426DA">
        <w:t>ARTICLE 4 : Modalité de mise à disposition du matériel</w:t>
      </w:r>
      <w:bookmarkEnd w:id="4"/>
      <w:r w:rsidRPr="008426DA">
        <w:t xml:space="preserve"> </w:t>
      </w:r>
    </w:p>
    <w:p w14:paraId="2DE4D0E6" w14:textId="77777777" w:rsidR="008426DA" w:rsidRPr="008426DA" w:rsidRDefault="008426DA" w:rsidP="008426DA">
      <w:r w:rsidRPr="008426DA">
        <w:t>Le matériel visé à l’article 1 sera mis à la disposition du Club dès le (date). Les frais d’acheminement du matériel depuis son lieu de stockage vers le lieu d’activité du Club, ainsi que les frais de retour à la fin de la convention sont à la charge du Club.</w:t>
      </w:r>
    </w:p>
    <w:p w14:paraId="3E2EC8F8" w14:textId="77777777" w:rsidR="008426DA" w:rsidRPr="008426DA" w:rsidRDefault="008426DA" w:rsidP="00A16706">
      <w:pPr>
        <w:pStyle w:val="Titre1"/>
      </w:pPr>
      <w:bookmarkStart w:id="5" w:name="_Toc532074608"/>
      <w:r w:rsidRPr="008426DA">
        <w:t>ARTICLE 5 : Modalité d’utilisation du matériel</w:t>
      </w:r>
      <w:bookmarkEnd w:id="5"/>
      <w:r w:rsidRPr="008426DA">
        <w:t xml:space="preserve"> </w:t>
      </w:r>
    </w:p>
    <w:p w14:paraId="23E09B87" w14:textId="77777777" w:rsidR="008426DA" w:rsidRPr="008426DA" w:rsidRDefault="008426DA" w:rsidP="008426DA">
      <w:r w:rsidRPr="008426DA">
        <w:t>Le Club sera responsable du stockage du matériel dans les conditions adéquates.</w:t>
      </w:r>
    </w:p>
    <w:p w14:paraId="7C3F6878" w14:textId="65DB177B" w:rsidR="008426DA" w:rsidRPr="008426DA" w:rsidRDefault="008426DA" w:rsidP="008426DA">
      <w:r w:rsidRPr="008426DA">
        <w:t>Le Club s’engage à utiliser avec soin le matériel et à l’entretenir pour le maintenir en parfait état de fonctionnement.</w:t>
      </w:r>
    </w:p>
    <w:p w14:paraId="2797B304" w14:textId="77777777" w:rsidR="008426DA" w:rsidRPr="008426DA" w:rsidRDefault="008426DA" w:rsidP="00A16706">
      <w:pPr>
        <w:pStyle w:val="Titre1"/>
      </w:pPr>
      <w:bookmarkStart w:id="6" w:name="_Toc532074609"/>
      <w:r w:rsidRPr="008426DA">
        <w:t>ARTICLE 6 : Restitution du matériel</w:t>
      </w:r>
      <w:bookmarkEnd w:id="6"/>
      <w:r w:rsidRPr="008426DA">
        <w:t xml:space="preserve"> </w:t>
      </w:r>
    </w:p>
    <w:p w14:paraId="01BB57D4" w14:textId="17DE1B6B" w:rsidR="008426DA" w:rsidRPr="008426DA" w:rsidRDefault="008426DA" w:rsidP="008426DA">
      <w:r w:rsidRPr="008426DA">
        <w:t xml:space="preserve">A la fin de la convention définie à l’article 3, le Club s’engage à restituer le matériel à la </w:t>
      </w:r>
      <w:r w:rsidR="00A16706">
        <w:t>CTKyudo</w:t>
      </w:r>
      <w:r w:rsidRPr="008426DA">
        <w:t>. En cas de dégradations importantes constatées</w:t>
      </w:r>
      <w:r w:rsidR="00A16706">
        <w:t xml:space="preserve"> résultant d’un usage inapproprié ou d’un défaut d’entretien</w:t>
      </w:r>
      <w:r w:rsidRPr="008426DA">
        <w:t>, le Club devra procéder à la remise en état à ses propres frais. A défaut, tout ou partie de la caution versée sera retenu pour réparer ou remplacer le matériel dégradé.</w:t>
      </w:r>
    </w:p>
    <w:p w14:paraId="0B251C69" w14:textId="77777777" w:rsidR="008426DA" w:rsidRPr="008426DA" w:rsidRDefault="008426DA" w:rsidP="00A16706">
      <w:pPr>
        <w:pStyle w:val="Titre1"/>
      </w:pPr>
      <w:bookmarkStart w:id="7" w:name="_Toc532074610"/>
      <w:r w:rsidRPr="008426DA">
        <w:t>ARTICLE 7 : Assurances et responsabilités</w:t>
      </w:r>
      <w:bookmarkEnd w:id="7"/>
    </w:p>
    <w:p w14:paraId="29BFAB0F" w14:textId="1CA44900" w:rsidR="008426DA" w:rsidRPr="008426DA" w:rsidRDefault="008426DA" w:rsidP="008426DA">
      <w:r w:rsidRPr="008426DA">
        <w:t>Le Club s’engage à souscrire une assurance couvrant la dégradation, perte ou vol du matériel. Le Club s’engage à prévenir l</w:t>
      </w:r>
      <w:r w:rsidR="00814337">
        <w:t>a</w:t>
      </w:r>
      <w:r w:rsidRPr="008426DA">
        <w:t xml:space="preserve"> </w:t>
      </w:r>
      <w:r w:rsidR="00F60A82">
        <w:t>C</w:t>
      </w:r>
      <w:r w:rsidR="00814337">
        <w:t>T</w:t>
      </w:r>
      <w:r w:rsidR="00F60A82">
        <w:t>Kyudo</w:t>
      </w:r>
      <w:r w:rsidRPr="008426DA">
        <w:t xml:space="preserve"> dans les 48 heures survenant un éventuel événement concernant le matériel.</w:t>
      </w:r>
    </w:p>
    <w:p w14:paraId="391230C9" w14:textId="77777777" w:rsidR="008426DA" w:rsidRPr="008426DA" w:rsidRDefault="008426DA" w:rsidP="00A16706">
      <w:pPr>
        <w:pStyle w:val="Titre1"/>
      </w:pPr>
      <w:bookmarkStart w:id="8" w:name="_Toc532074611"/>
      <w:r w:rsidRPr="008426DA">
        <w:t>ARTICLE 8 : Intuitu Personae</w:t>
      </w:r>
      <w:bookmarkEnd w:id="8"/>
    </w:p>
    <w:p w14:paraId="09E67184" w14:textId="77777777" w:rsidR="008426DA" w:rsidRPr="008426DA" w:rsidRDefault="008426DA" w:rsidP="008426DA">
      <w:r w:rsidRPr="008426DA">
        <w:t>Il est expressément rappelé que la présente convention est strictement réservée à servir l'objet du seul Club signataire, et que les droits et avantages ne pourront en aucun cas être cédés à un quelconque tiers sans l’accord préalable et écrit de l</w:t>
      </w:r>
      <w:r w:rsidR="00E26831">
        <w:t>e</w:t>
      </w:r>
      <w:r w:rsidRPr="008426DA">
        <w:t xml:space="preserve"> </w:t>
      </w:r>
      <w:r w:rsidR="00F60A82">
        <w:t>CNKyudo</w:t>
      </w:r>
      <w:r w:rsidRPr="008426DA">
        <w:t>.</w:t>
      </w:r>
    </w:p>
    <w:p w14:paraId="001183EB" w14:textId="77777777" w:rsidR="008426DA" w:rsidRPr="008426DA" w:rsidRDefault="008426DA" w:rsidP="00A16706">
      <w:pPr>
        <w:pStyle w:val="Titre1"/>
      </w:pPr>
      <w:bookmarkStart w:id="9" w:name="_Toc532074612"/>
      <w:r w:rsidRPr="008426DA">
        <w:t>ARTICLE 9 : Montant de la caution</w:t>
      </w:r>
      <w:bookmarkEnd w:id="9"/>
    </w:p>
    <w:p w14:paraId="3310421B" w14:textId="77777777" w:rsidR="0067275A" w:rsidRDefault="008426DA" w:rsidP="008426DA">
      <w:r w:rsidRPr="008426DA">
        <w:t>Le montant de la caution fait l’objet d’un chèque non encaissé du Club à l’ordre d</w:t>
      </w:r>
      <w:r w:rsidR="0067275A">
        <w:t xml:space="preserve">e </w:t>
      </w:r>
    </w:p>
    <w:p w14:paraId="5257C187" w14:textId="3C6613BE" w:rsidR="008426DA" w:rsidRPr="008426DA" w:rsidRDefault="0067275A" w:rsidP="008426DA">
      <w:r>
        <w:t>FFJDA-</w:t>
      </w:r>
      <w:r w:rsidR="00F60A82">
        <w:t>CNKyudo</w:t>
      </w:r>
      <w:r w:rsidR="008426DA" w:rsidRPr="008426DA">
        <w:t xml:space="preserve"> d’un montant de </w:t>
      </w:r>
      <w:r w:rsidR="008426DA" w:rsidRPr="008426DA">
        <w:rPr>
          <w:b/>
        </w:rPr>
        <w:t>xxx €</w:t>
      </w:r>
      <w:r w:rsidR="008426DA" w:rsidRPr="008426DA">
        <w:t>.</w:t>
      </w:r>
    </w:p>
    <w:p w14:paraId="0BA841B2" w14:textId="77777777" w:rsidR="008426DA" w:rsidRPr="008426DA" w:rsidRDefault="008426DA" w:rsidP="008426DA">
      <w:r w:rsidRPr="008426DA">
        <w:t xml:space="preserve">Le montant de la caution est fixé en fonction de l’état du matériel évalué par la </w:t>
      </w:r>
      <w:r w:rsidR="00F60A82">
        <w:t>CNKyudo</w:t>
      </w:r>
      <w:r w:rsidRPr="008426DA">
        <w:t xml:space="preserve"> au moment de la mise à disposition comme suit :</w:t>
      </w:r>
    </w:p>
    <w:p w14:paraId="50ED017C" w14:textId="77777777" w:rsidR="008426DA" w:rsidRPr="008426DA" w:rsidRDefault="008426DA" w:rsidP="008426DA">
      <w:pPr>
        <w:numPr>
          <w:ilvl w:val="0"/>
          <w:numId w:val="19"/>
        </w:numPr>
      </w:pPr>
      <w:r w:rsidRPr="008426DA">
        <w:t>Etat excellent : 80% de la valeur d’achat</w:t>
      </w:r>
    </w:p>
    <w:p w14:paraId="2F5ED840" w14:textId="77777777" w:rsidR="008426DA" w:rsidRPr="008426DA" w:rsidRDefault="008426DA" w:rsidP="008426DA">
      <w:pPr>
        <w:numPr>
          <w:ilvl w:val="0"/>
          <w:numId w:val="19"/>
        </w:numPr>
      </w:pPr>
      <w:r w:rsidRPr="008426DA">
        <w:t>Etat bon : 50% de la valeur d’achat</w:t>
      </w:r>
    </w:p>
    <w:p w14:paraId="649ADFCC" w14:textId="77777777" w:rsidR="008426DA" w:rsidRPr="008426DA" w:rsidRDefault="008426DA" w:rsidP="008426DA">
      <w:pPr>
        <w:numPr>
          <w:ilvl w:val="0"/>
          <w:numId w:val="19"/>
        </w:numPr>
      </w:pPr>
      <w:r w:rsidRPr="008426DA">
        <w:t>Etat usagé : 30% de la valeur d’achat</w:t>
      </w:r>
    </w:p>
    <w:p w14:paraId="24887911" w14:textId="77777777" w:rsidR="008426DA" w:rsidRPr="008426DA" w:rsidRDefault="008426DA" w:rsidP="008426DA"/>
    <w:p w14:paraId="2299407E" w14:textId="77777777" w:rsidR="008426DA" w:rsidRPr="008426DA" w:rsidRDefault="008426DA" w:rsidP="008426DA">
      <w:r w:rsidRPr="008426DA">
        <w:t xml:space="preserve">Fait à </w:t>
      </w:r>
      <w:r w:rsidRPr="008426DA">
        <w:rPr>
          <w:b/>
        </w:rPr>
        <w:t>xxx</w:t>
      </w:r>
      <w:r w:rsidRPr="008426DA">
        <w:t xml:space="preserve">, le </w:t>
      </w:r>
      <w:r w:rsidRPr="008426DA">
        <w:rPr>
          <w:b/>
        </w:rPr>
        <w:t>xxx</w:t>
      </w:r>
      <w:r w:rsidRPr="008426DA">
        <w:t>,</w:t>
      </w:r>
      <w:r w:rsidRPr="008426DA">
        <w:rPr>
          <w:b/>
        </w:rPr>
        <w:t xml:space="preserve"> </w:t>
      </w:r>
      <w:r w:rsidRPr="008426DA">
        <w:t>en deux exemplaires, dont chacun destiné à l’une des parties, avec signature précédée de la mention manuscrite « lu et approuvé ».</w:t>
      </w:r>
    </w:p>
    <w:p w14:paraId="6C4BE7E7" w14:textId="77777777" w:rsidR="008426DA" w:rsidRPr="008426DA" w:rsidRDefault="008426DA" w:rsidP="008426DA"/>
    <w:p w14:paraId="370C89B8" w14:textId="77777777" w:rsidR="008426DA" w:rsidRPr="008426DA" w:rsidRDefault="008426DA" w:rsidP="008426DA"/>
    <w:p w14:paraId="770C3AF9" w14:textId="77777777" w:rsidR="008426DA" w:rsidRPr="008426DA" w:rsidRDefault="008426DA" w:rsidP="008426DA">
      <w:r w:rsidRPr="008426DA">
        <w:t xml:space="preserve">Pour la CTKyudo </w:t>
      </w:r>
      <w:r w:rsidRPr="008426DA">
        <w:tab/>
      </w:r>
      <w:r w:rsidRPr="008426DA">
        <w:tab/>
      </w:r>
      <w:r w:rsidRPr="008426DA">
        <w:tab/>
        <w:t xml:space="preserve">        </w:t>
      </w:r>
      <w:r w:rsidRPr="008426DA">
        <w:tab/>
      </w:r>
      <w:r w:rsidRPr="008426DA">
        <w:tab/>
      </w:r>
      <w:r w:rsidRPr="008426DA">
        <w:tab/>
      </w:r>
      <w:r w:rsidRPr="008426DA">
        <w:tab/>
        <w:t>Pour le Club « </w:t>
      </w:r>
      <w:r w:rsidRPr="008426DA">
        <w:rPr>
          <w:b/>
        </w:rPr>
        <w:t xml:space="preserve">xxx </w:t>
      </w:r>
      <w:r w:rsidRPr="008426DA">
        <w:t>»</w:t>
      </w:r>
    </w:p>
    <w:p w14:paraId="2B3F4836" w14:textId="77777777" w:rsidR="008426DA" w:rsidRPr="008426DA" w:rsidRDefault="008426DA" w:rsidP="008426DA">
      <w:r w:rsidRPr="008426DA">
        <w:t>en qualité de</w:t>
      </w:r>
      <w:r w:rsidRPr="008426DA">
        <w:tab/>
        <w:t xml:space="preserve"> </w:t>
      </w:r>
      <w:r w:rsidRPr="008426DA">
        <w:rPr>
          <w:b/>
        </w:rPr>
        <w:t>xxx</w:t>
      </w:r>
      <w:r w:rsidRPr="008426DA">
        <w:t xml:space="preserve"> </w:t>
      </w:r>
      <w:r w:rsidRPr="008426DA">
        <w:tab/>
      </w:r>
      <w:r w:rsidRPr="008426DA">
        <w:tab/>
      </w:r>
      <w:r w:rsidRPr="008426DA">
        <w:tab/>
      </w:r>
      <w:r w:rsidRPr="008426DA">
        <w:tab/>
      </w:r>
      <w:r w:rsidRPr="008426DA">
        <w:tab/>
      </w:r>
      <w:r w:rsidRPr="008426DA">
        <w:tab/>
        <w:t xml:space="preserve">en qualité de </w:t>
      </w:r>
      <w:r w:rsidRPr="008426DA">
        <w:rPr>
          <w:b/>
        </w:rPr>
        <w:t>xxx</w:t>
      </w:r>
      <w:r w:rsidRPr="008426DA">
        <w:t xml:space="preserve"> </w:t>
      </w:r>
    </w:p>
    <w:p w14:paraId="35C20CDF" w14:textId="77777777" w:rsidR="008426DA" w:rsidRPr="008426DA" w:rsidRDefault="008426DA" w:rsidP="008426DA"/>
    <w:p w14:paraId="707484E6" w14:textId="77777777" w:rsidR="00C12DDE" w:rsidRDefault="00C12DDE" w:rsidP="008426DA"/>
    <w:sectPr w:rsidR="00C12DDE" w:rsidSect="001459AB">
      <w:footerReference w:type="default" r:id="rId9"/>
      <w:footerReference w:type="first" r:id="rId10"/>
      <w:pgSz w:w="11906" w:h="16838" w:code="9"/>
      <w:pgMar w:top="1134" w:right="1134" w:bottom="1134" w:left="1134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CE17F" w14:textId="77777777" w:rsidR="00EF306B" w:rsidRDefault="00EF306B">
      <w:pPr>
        <w:spacing w:before="0"/>
      </w:pPr>
      <w:r>
        <w:separator/>
      </w:r>
    </w:p>
  </w:endnote>
  <w:endnote w:type="continuationSeparator" w:id="0">
    <w:p w14:paraId="4A26F949" w14:textId="77777777" w:rsidR="00EF306B" w:rsidRDefault="00EF306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F091A" w14:textId="0DA9B2DB" w:rsidR="0018288F" w:rsidRDefault="0018288F" w:rsidP="006B0EFB">
    <w:pPr>
      <w:pStyle w:val="Pieddepage"/>
    </w:pPr>
    <w:r>
      <w:fldChar w:fldCharType="begin"/>
    </w:r>
    <w:r>
      <w:instrText xml:space="preserve"> DATE \@ "dd/MM/yyyy" </w:instrText>
    </w:r>
    <w:r>
      <w:fldChar w:fldCharType="separate"/>
    </w:r>
    <w:r w:rsidR="00D15580">
      <w:rPr>
        <w:noProof/>
      </w:rPr>
      <w:t>08/12/2018</w:t>
    </w:r>
    <w:r>
      <w:fldChar w:fldCharType="end"/>
    </w:r>
    <w:r>
      <w:tab/>
    </w:r>
    <w:r>
      <w:tab/>
    </w:r>
    <w:r>
      <w:rPr>
        <w:rStyle w:val="Numrodepage"/>
        <w:b/>
        <w:sz w:val="20"/>
      </w:rPr>
      <w:fldChar w:fldCharType="begin"/>
    </w:r>
    <w:r>
      <w:rPr>
        <w:rStyle w:val="Numrodepage"/>
        <w:b/>
        <w:sz w:val="20"/>
      </w:rPr>
      <w:instrText xml:space="preserve"> PAGE </w:instrText>
    </w:r>
    <w:r>
      <w:rPr>
        <w:rStyle w:val="Numrodepage"/>
        <w:b/>
        <w:sz w:val="20"/>
      </w:rPr>
      <w:fldChar w:fldCharType="separate"/>
    </w:r>
    <w:r>
      <w:rPr>
        <w:rStyle w:val="Numrodepage"/>
        <w:b/>
        <w:noProof/>
        <w:sz w:val="20"/>
      </w:rPr>
      <w:t>2</w:t>
    </w:r>
    <w:r>
      <w:rPr>
        <w:rStyle w:val="Numrodepage"/>
        <w:b/>
        <w:sz w:val="20"/>
      </w:rPr>
      <w:fldChar w:fldCharType="end"/>
    </w:r>
    <w:r>
      <w:rPr>
        <w:rStyle w:val="Numrodepage"/>
        <w:sz w:val="20"/>
      </w:rPr>
      <w:t xml:space="preserve"> / 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NUMPAGES </w:instrText>
    </w:r>
    <w:r>
      <w:rPr>
        <w:rStyle w:val="Numrodepage"/>
        <w:sz w:val="20"/>
      </w:rPr>
      <w:fldChar w:fldCharType="separate"/>
    </w:r>
    <w:r>
      <w:rPr>
        <w:rStyle w:val="Numrodepage"/>
        <w:noProof/>
        <w:sz w:val="20"/>
      </w:rPr>
      <w:t>3</w:t>
    </w:r>
    <w:r>
      <w:rPr>
        <w:rStyle w:val="Numrodepage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0207" w:type="dxa"/>
      <w:tblInd w:w="-17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5"/>
      <w:gridCol w:w="3369"/>
      <w:gridCol w:w="2693"/>
    </w:tblGrid>
    <w:tr w:rsidR="0018288F" w:rsidRPr="006B0EFB" w14:paraId="0A218EC4" w14:textId="77777777" w:rsidTr="002A06D0">
      <w:tc>
        <w:tcPr>
          <w:tcW w:w="4145" w:type="dxa"/>
        </w:tcPr>
        <w:p w14:paraId="417F1822" w14:textId="1EF46301" w:rsidR="0018288F" w:rsidRPr="006B0EFB" w:rsidRDefault="002A06D0" w:rsidP="007235F1">
          <w:pPr>
            <w:pStyle w:val="Pieddepage"/>
            <w:rPr>
              <w:sz w:val="16"/>
            </w:rPr>
          </w:pPr>
          <w:r>
            <w:rPr>
              <w:sz w:val="16"/>
            </w:rPr>
            <w:t>Version </w:t>
          </w:r>
          <w:r w:rsidRPr="00CF01DF">
            <w:rPr>
              <w:sz w:val="16"/>
            </w:rPr>
            <w:t xml:space="preserve">: </w:t>
          </w:r>
          <w:r w:rsidR="00CF01DF" w:rsidRPr="00CF01DF">
            <w:rPr>
              <w:sz w:val="16"/>
            </w:rPr>
            <w:t>V</w:t>
          </w:r>
          <w:r w:rsidR="001A5DB7">
            <w:rPr>
              <w:sz w:val="16"/>
            </w:rPr>
            <w:t>2</w:t>
          </w:r>
        </w:p>
      </w:tc>
      <w:tc>
        <w:tcPr>
          <w:tcW w:w="3369" w:type="dxa"/>
        </w:tcPr>
        <w:p w14:paraId="43CD9AD5" w14:textId="77777777" w:rsidR="0018288F" w:rsidRPr="006B0EFB" w:rsidRDefault="0018288F" w:rsidP="006B0EFB">
          <w:pPr>
            <w:pStyle w:val="Pieddepage"/>
            <w:rPr>
              <w:sz w:val="16"/>
            </w:rPr>
          </w:pPr>
          <w:r>
            <w:rPr>
              <w:sz w:val="16"/>
            </w:rPr>
            <w:t xml:space="preserve">Auteur : </w:t>
          </w:r>
          <w:r w:rsidR="00CF01DF" w:rsidRPr="00CF01DF">
            <w:rPr>
              <w:sz w:val="16"/>
            </w:rPr>
            <w:t>DHD</w:t>
          </w:r>
        </w:p>
      </w:tc>
      <w:tc>
        <w:tcPr>
          <w:tcW w:w="2693" w:type="dxa"/>
        </w:tcPr>
        <w:p w14:paraId="41B9A5FC" w14:textId="6505A434" w:rsidR="0018288F" w:rsidRPr="006B0EFB" w:rsidRDefault="0018288F" w:rsidP="0082322B">
          <w:pPr>
            <w:pStyle w:val="Pieddepage"/>
            <w:rPr>
              <w:sz w:val="16"/>
            </w:rPr>
          </w:pPr>
          <w:r w:rsidRPr="006B0EFB">
            <w:rPr>
              <w:sz w:val="16"/>
            </w:rPr>
            <w:t xml:space="preserve">Date : </w:t>
          </w:r>
          <w:r w:rsidR="001A5DB7">
            <w:rPr>
              <w:sz w:val="16"/>
            </w:rPr>
            <w:t>8-12</w:t>
          </w:r>
          <w:r w:rsidR="002A06D0" w:rsidRPr="00CF01DF">
            <w:rPr>
              <w:sz w:val="16"/>
            </w:rPr>
            <w:t>-2018</w:t>
          </w:r>
        </w:p>
      </w:tc>
    </w:tr>
    <w:tr w:rsidR="0018288F" w:rsidRPr="006B0EFB" w14:paraId="4D07975E" w14:textId="77777777" w:rsidTr="002A06D0">
      <w:tc>
        <w:tcPr>
          <w:tcW w:w="4145" w:type="dxa"/>
        </w:tcPr>
        <w:p w14:paraId="446E9CFD" w14:textId="09B15552" w:rsidR="0018288F" w:rsidRPr="006B0EFB" w:rsidRDefault="002A06D0" w:rsidP="00581B3A">
          <w:pPr>
            <w:pStyle w:val="Pieddepage"/>
            <w:rPr>
              <w:sz w:val="16"/>
            </w:rPr>
          </w:pPr>
          <w:r>
            <w:rPr>
              <w:sz w:val="16"/>
            </w:rPr>
            <w:t xml:space="preserve">Nom de fichier : </w:t>
          </w:r>
          <w:r>
            <w:rPr>
              <w:noProof/>
              <w:sz w:val="16"/>
            </w:rPr>
            <w:fldChar w:fldCharType="begin"/>
          </w:r>
          <w:r>
            <w:rPr>
              <w:rFonts w:eastAsia="Times New Roman" w:cs="Times New Roman"/>
              <w:noProof/>
              <w:sz w:val="16"/>
            </w:rPr>
            <w:instrText xml:space="preserve"> FILENAME   \* MERGEFORMAT </w:instrText>
          </w:r>
          <w:r>
            <w:rPr>
              <w:noProof/>
              <w:sz w:val="16"/>
            </w:rPr>
            <w:fldChar w:fldCharType="separate"/>
          </w:r>
          <w:r w:rsidR="001A5DB7" w:rsidRPr="001A5DB7">
            <w:rPr>
              <w:noProof/>
              <w:sz w:val="16"/>
            </w:rPr>
            <w:t>modele</w:t>
          </w:r>
          <w:r w:rsidR="001A5DB7">
            <w:rPr>
              <w:rFonts w:eastAsia="Times New Roman" w:cs="Times New Roman"/>
              <w:noProof/>
              <w:sz w:val="16"/>
            </w:rPr>
            <w:t xml:space="preserve"> Convention prêt matériel CTKyudo_Club v2.docx</w:t>
          </w:r>
          <w:r>
            <w:rPr>
              <w:noProof/>
              <w:sz w:val="16"/>
            </w:rPr>
            <w:fldChar w:fldCharType="end"/>
          </w:r>
        </w:p>
      </w:tc>
      <w:tc>
        <w:tcPr>
          <w:tcW w:w="3369" w:type="dxa"/>
        </w:tcPr>
        <w:p w14:paraId="6289810E" w14:textId="77777777" w:rsidR="0018288F" w:rsidRPr="006B0EFB" w:rsidRDefault="002A06D0" w:rsidP="00663C4F">
          <w:pPr>
            <w:pStyle w:val="Pieddepage"/>
            <w:rPr>
              <w:sz w:val="16"/>
            </w:rPr>
          </w:pPr>
          <w:r>
            <w:rPr>
              <w:sz w:val="16"/>
            </w:rPr>
            <w:t>Validation</w:t>
          </w:r>
          <w:r w:rsidR="0018288F">
            <w:rPr>
              <w:sz w:val="16"/>
            </w:rPr>
            <w:t> : </w:t>
          </w:r>
          <w:r w:rsidR="00CF01DF" w:rsidRPr="00CF01DF">
            <w:rPr>
              <w:sz w:val="16"/>
            </w:rPr>
            <w:t>CD</w:t>
          </w:r>
        </w:p>
      </w:tc>
      <w:tc>
        <w:tcPr>
          <w:tcW w:w="2693" w:type="dxa"/>
        </w:tcPr>
        <w:p w14:paraId="5028EC8C" w14:textId="77777777" w:rsidR="0018288F" w:rsidRPr="006B0EFB" w:rsidRDefault="0018288F" w:rsidP="006B0EFB">
          <w:pPr>
            <w:pStyle w:val="Pieddepage"/>
            <w:rPr>
              <w:sz w:val="16"/>
            </w:rPr>
          </w:pPr>
          <w:r w:rsidRPr="006B0EFB">
            <w:rPr>
              <w:sz w:val="16"/>
            </w:rPr>
            <w:t xml:space="preserve">Page : </w:t>
          </w:r>
          <w:r w:rsidRPr="006B0EFB">
            <w:rPr>
              <w:sz w:val="16"/>
            </w:rPr>
            <w:fldChar w:fldCharType="begin"/>
          </w:r>
          <w:r w:rsidRPr="006B0EFB">
            <w:rPr>
              <w:sz w:val="16"/>
            </w:rPr>
            <w:instrText xml:space="preserve"> PAGE  \* Arabic  \* MERGEFORMAT </w:instrText>
          </w:r>
          <w:r w:rsidRPr="006B0EFB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6B0EFB">
            <w:rPr>
              <w:sz w:val="16"/>
            </w:rPr>
            <w:fldChar w:fldCharType="end"/>
          </w:r>
          <w:r w:rsidRPr="006B0EFB">
            <w:rPr>
              <w:sz w:val="16"/>
            </w:rPr>
            <w:t xml:space="preserve">  /  </w:t>
          </w:r>
          <w:r>
            <w:rPr>
              <w:noProof/>
              <w:sz w:val="16"/>
            </w:rPr>
            <w:fldChar w:fldCharType="begin"/>
          </w:r>
          <w:r>
            <w:rPr>
              <w:rFonts w:eastAsia="Times New Roman" w:cs="Times New Roman"/>
              <w:noProof/>
              <w:sz w:val="16"/>
            </w:rPr>
            <w:instrText xml:space="preserve"> NUMPAGES  \* Arabic  \* MERGEFORMAT </w:instrText>
          </w:r>
          <w:r>
            <w:rPr>
              <w:noProof/>
              <w:sz w:val="16"/>
            </w:rPr>
            <w:fldChar w:fldCharType="separate"/>
          </w:r>
          <w:r w:rsidRPr="00820CBD">
            <w:rPr>
              <w:noProof/>
              <w:sz w:val="16"/>
            </w:rPr>
            <w:t>1</w:t>
          </w:r>
          <w:r>
            <w:rPr>
              <w:noProof/>
              <w:sz w:val="16"/>
            </w:rPr>
            <w:fldChar w:fldCharType="end"/>
          </w:r>
        </w:p>
      </w:tc>
    </w:tr>
    <w:tr w:rsidR="00D244E3" w:rsidRPr="006B0EFB" w14:paraId="148455AE" w14:textId="77777777" w:rsidTr="002A06D0">
      <w:tc>
        <w:tcPr>
          <w:tcW w:w="4145" w:type="dxa"/>
        </w:tcPr>
        <w:p w14:paraId="3746C931" w14:textId="77777777" w:rsidR="00D244E3" w:rsidRDefault="00D244E3" w:rsidP="00581B3A">
          <w:pPr>
            <w:pStyle w:val="Pieddepage"/>
            <w:rPr>
              <w:sz w:val="16"/>
            </w:rPr>
          </w:pPr>
          <w:r>
            <w:rPr>
              <w:sz w:val="16"/>
            </w:rPr>
            <w:t xml:space="preserve">Statut : </w:t>
          </w:r>
          <w:r w:rsidRPr="00CF01DF">
            <w:rPr>
              <w:sz w:val="16"/>
            </w:rPr>
            <w:t>en cours de rédaction</w:t>
          </w:r>
        </w:p>
      </w:tc>
      <w:tc>
        <w:tcPr>
          <w:tcW w:w="3369" w:type="dxa"/>
        </w:tcPr>
        <w:p w14:paraId="31A120B0" w14:textId="77777777" w:rsidR="00D244E3" w:rsidRDefault="00D244E3" w:rsidP="00663C4F">
          <w:pPr>
            <w:pStyle w:val="Pieddepage"/>
            <w:rPr>
              <w:sz w:val="16"/>
            </w:rPr>
          </w:pPr>
        </w:p>
      </w:tc>
      <w:tc>
        <w:tcPr>
          <w:tcW w:w="2693" w:type="dxa"/>
        </w:tcPr>
        <w:p w14:paraId="0D6FC925" w14:textId="77777777" w:rsidR="00D244E3" w:rsidRPr="006B0EFB" w:rsidRDefault="00D244E3" w:rsidP="006B0EFB">
          <w:pPr>
            <w:pStyle w:val="Pieddepage"/>
            <w:rPr>
              <w:sz w:val="16"/>
            </w:rPr>
          </w:pPr>
        </w:p>
      </w:tc>
    </w:tr>
  </w:tbl>
  <w:p w14:paraId="33D7A165" w14:textId="77777777" w:rsidR="0018288F" w:rsidRPr="006B0EFB" w:rsidRDefault="0018288F" w:rsidP="006B0E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9575C1" w14:textId="77777777" w:rsidR="00EF306B" w:rsidRDefault="00EF306B">
      <w:pPr>
        <w:spacing w:before="0"/>
      </w:pPr>
      <w:r>
        <w:separator/>
      </w:r>
    </w:p>
  </w:footnote>
  <w:footnote w:type="continuationSeparator" w:id="0">
    <w:p w14:paraId="1766E408" w14:textId="77777777" w:rsidR="00EF306B" w:rsidRDefault="00EF306B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70C586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195FAD"/>
    <w:multiLevelType w:val="hybridMultilevel"/>
    <w:tmpl w:val="6318F95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087F32AD"/>
    <w:multiLevelType w:val="hybridMultilevel"/>
    <w:tmpl w:val="19C6317A"/>
    <w:lvl w:ilvl="0" w:tplc="F4E49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F6D19"/>
    <w:multiLevelType w:val="hybridMultilevel"/>
    <w:tmpl w:val="48C6473E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110B171C"/>
    <w:multiLevelType w:val="hybridMultilevel"/>
    <w:tmpl w:val="802ECADA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7001011"/>
    <w:multiLevelType w:val="hybridMultilevel"/>
    <w:tmpl w:val="0CEE7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86E11"/>
    <w:multiLevelType w:val="hybridMultilevel"/>
    <w:tmpl w:val="A0CC54F8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21B01F3E"/>
    <w:multiLevelType w:val="hybridMultilevel"/>
    <w:tmpl w:val="71ECF51C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2A192A7F"/>
    <w:multiLevelType w:val="multilevel"/>
    <w:tmpl w:val="841CBC54"/>
    <w:lvl w:ilvl="0">
      <w:start w:val="1"/>
      <w:numFmt w:val="decimal"/>
      <w:pStyle w:val="Titre1"/>
      <w:lvlText w:val="%1"/>
      <w:lvlJc w:val="left"/>
      <w:pPr>
        <w:tabs>
          <w:tab w:val="num" w:pos="829"/>
        </w:tabs>
        <w:ind w:left="829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973"/>
        </w:tabs>
        <w:ind w:left="973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117"/>
        </w:tabs>
        <w:ind w:left="1117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1261"/>
        </w:tabs>
        <w:ind w:left="1261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405"/>
        </w:tabs>
        <w:ind w:left="1405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549"/>
        </w:tabs>
        <w:ind w:left="1549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693"/>
        </w:tabs>
        <w:ind w:left="1693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837"/>
        </w:tabs>
        <w:ind w:left="1837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981"/>
        </w:tabs>
        <w:ind w:left="1981" w:hanging="1584"/>
      </w:pPr>
    </w:lvl>
  </w:abstractNum>
  <w:abstractNum w:abstractNumId="9" w15:restartNumberingAfterBreak="0">
    <w:nsid w:val="457D7E2D"/>
    <w:multiLevelType w:val="hybridMultilevel"/>
    <w:tmpl w:val="B696387C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4A8C1B5C"/>
    <w:multiLevelType w:val="hybridMultilevel"/>
    <w:tmpl w:val="A782D936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53F22321"/>
    <w:multiLevelType w:val="hybridMultilevel"/>
    <w:tmpl w:val="AF109E84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585C09CD"/>
    <w:multiLevelType w:val="hybridMultilevel"/>
    <w:tmpl w:val="4BCA1584"/>
    <w:lvl w:ilvl="0" w:tplc="F4E49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46B1C"/>
    <w:multiLevelType w:val="hybridMultilevel"/>
    <w:tmpl w:val="A31E22AA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73B64BA8"/>
    <w:multiLevelType w:val="hybridMultilevel"/>
    <w:tmpl w:val="59884C6A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5" w15:restartNumberingAfterBreak="0">
    <w:nsid w:val="74025360"/>
    <w:multiLevelType w:val="hybridMultilevel"/>
    <w:tmpl w:val="992CCC02"/>
    <w:lvl w:ilvl="0" w:tplc="F4E49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</w:rPr>
    </w:lvl>
    <w:lvl w:ilvl="1" w:tplc="0AF8175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524B8"/>
    <w:multiLevelType w:val="hybridMultilevel"/>
    <w:tmpl w:val="CFEE7E16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7BDF6E6A"/>
    <w:multiLevelType w:val="hybridMultilevel"/>
    <w:tmpl w:val="8EC6EB56"/>
    <w:lvl w:ilvl="0" w:tplc="F4E49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0578D"/>
    <w:multiLevelType w:val="hybridMultilevel"/>
    <w:tmpl w:val="028E6E7A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2"/>
  </w:num>
  <w:num w:numId="6">
    <w:abstractNumId w:val="17"/>
  </w:num>
  <w:num w:numId="7">
    <w:abstractNumId w:val="1"/>
  </w:num>
  <w:num w:numId="8">
    <w:abstractNumId w:val="9"/>
  </w:num>
  <w:num w:numId="9">
    <w:abstractNumId w:val="7"/>
  </w:num>
  <w:num w:numId="10">
    <w:abstractNumId w:val="10"/>
  </w:num>
  <w:num w:numId="11">
    <w:abstractNumId w:val="3"/>
  </w:num>
  <w:num w:numId="12">
    <w:abstractNumId w:val="18"/>
  </w:num>
  <w:num w:numId="13">
    <w:abstractNumId w:val="14"/>
  </w:num>
  <w:num w:numId="14">
    <w:abstractNumId w:val="6"/>
  </w:num>
  <w:num w:numId="15">
    <w:abstractNumId w:val="16"/>
  </w:num>
  <w:num w:numId="16">
    <w:abstractNumId w:val="11"/>
  </w:num>
  <w:num w:numId="17">
    <w:abstractNumId w:val="13"/>
  </w:num>
  <w:num w:numId="18">
    <w:abstractNumId w:val="0"/>
  </w:num>
  <w:num w:numId="19">
    <w:abstractNumId w:val="5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drawingGridHorizontalSpacing w:val="105"/>
  <w:displayHorizontalDrawingGridEvery w:val="2"/>
  <w:noPunctuationKerning/>
  <w:characterSpacingControl w:val="doNotCompress"/>
  <w:hdrShapeDefaults>
    <o:shapedefaults v:ext="edit" spidmax="2049">
      <o:colormru v:ext="edit" colors="#ffc,#fcc,#ffdeb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36"/>
    <w:rsid w:val="000004A0"/>
    <w:rsid w:val="0000280E"/>
    <w:rsid w:val="00005681"/>
    <w:rsid w:val="00012CA8"/>
    <w:rsid w:val="00016C10"/>
    <w:rsid w:val="00017B7E"/>
    <w:rsid w:val="0002040E"/>
    <w:rsid w:val="00021518"/>
    <w:rsid w:val="00022F91"/>
    <w:rsid w:val="00026598"/>
    <w:rsid w:val="00030742"/>
    <w:rsid w:val="00031FDE"/>
    <w:rsid w:val="00033C9C"/>
    <w:rsid w:val="0003673F"/>
    <w:rsid w:val="00040A47"/>
    <w:rsid w:val="000515B0"/>
    <w:rsid w:val="00051C60"/>
    <w:rsid w:val="000535D1"/>
    <w:rsid w:val="00062560"/>
    <w:rsid w:val="00067B3C"/>
    <w:rsid w:val="000737BC"/>
    <w:rsid w:val="000765F7"/>
    <w:rsid w:val="00076B33"/>
    <w:rsid w:val="00076DF8"/>
    <w:rsid w:val="000820FA"/>
    <w:rsid w:val="00082BB5"/>
    <w:rsid w:val="00084980"/>
    <w:rsid w:val="00097782"/>
    <w:rsid w:val="000A10CA"/>
    <w:rsid w:val="000A33EE"/>
    <w:rsid w:val="000A5DFD"/>
    <w:rsid w:val="000A680C"/>
    <w:rsid w:val="000B04C4"/>
    <w:rsid w:val="000B1555"/>
    <w:rsid w:val="000C02BF"/>
    <w:rsid w:val="000C0314"/>
    <w:rsid w:val="000C4435"/>
    <w:rsid w:val="000C6FDC"/>
    <w:rsid w:val="000E1668"/>
    <w:rsid w:val="000E21C5"/>
    <w:rsid w:val="000F3F18"/>
    <w:rsid w:val="000F3FD9"/>
    <w:rsid w:val="000F56A4"/>
    <w:rsid w:val="000F6B04"/>
    <w:rsid w:val="001003B5"/>
    <w:rsid w:val="00100AA0"/>
    <w:rsid w:val="001039D1"/>
    <w:rsid w:val="00106E07"/>
    <w:rsid w:val="0011118E"/>
    <w:rsid w:val="00114D4D"/>
    <w:rsid w:val="00114DB1"/>
    <w:rsid w:val="0011706B"/>
    <w:rsid w:val="00117941"/>
    <w:rsid w:val="00121D29"/>
    <w:rsid w:val="00142204"/>
    <w:rsid w:val="001459AB"/>
    <w:rsid w:val="00151B36"/>
    <w:rsid w:val="00152271"/>
    <w:rsid w:val="0015540E"/>
    <w:rsid w:val="00156E23"/>
    <w:rsid w:val="00164483"/>
    <w:rsid w:val="001661B3"/>
    <w:rsid w:val="001675AD"/>
    <w:rsid w:val="00167A1A"/>
    <w:rsid w:val="001721A8"/>
    <w:rsid w:val="00175F5A"/>
    <w:rsid w:val="001824F1"/>
    <w:rsid w:val="0018288F"/>
    <w:rsid w:val="00187E49"/>
    <w:rsid w:val="001A5DB7"/>
    <w:rsid w:val="001B51DE"/>
    <w:rsid w:val="001C0053"/>
    <w:rsid w:val="001D1EBA"/>
    <w:rsid w:val="001D1F56"/>
    <w:rsid w:val="001D46C6"/>
    <w:rsid w:val="001D7915"/>
    <w:rsid w:val="001D7FCB"/>
    <w:rsid w:val="001E12C9"/>
    <w:rsid w:val="001E430D"/>
    <w:rsid w:val="001F177E"/>
    <w:rsid w:val="001F54FD"/>
    <w:rsid w:val="001F6091"/>
    <w:rsid w:val="00202DE2"/>
    <w:rsid w:val="0020648D"/>
    <w:rsid w:val="00207D59"/>
    <w:rsid w:val="00217110"/>
    <w:rsid w:val="00222E70"/>
    <w:rsid w:val="00223CB5"/>
    <w:rsid w:val="0022725C"/>
    <w:rsid w:val="002312D8"/>
    <w:rsid w:val="0023471F"/>
    <w:rsid w:val="00234DFB"/>
    <w:rsid w:val="0023681D"/>
    <w:rsid w:val="00245F06"/>
    <w:rsid w:val="002470A8"/>
    <w:rsid w:val="0025379C"/>
    <w:rsid w:val="00261783"/>
    <w:rsid w:val="0026345B"/>
    <w:rsid w:val="00263C39"/>
    <w:rsid w:val="002701A9"/>
    <w:rsid w:val="00277CAD"/>
    <w:rsid w:val="002819D0"/>
    <w:rsid w:val="002945E5"/>
    <w:rsid w:val="00294E40"/>
    <w:rsid w:val="0029586A"/>
    <w:rsid w:val="002A06D0"/>
    <w:rsid w:val="002A2B47"/>
    <w:rsid w:val="002A5B59"/>
    <w:rsid w:val="002B585A"/>
    <w:rsid w:val="002B69C6"/>
    <w:rsid w:val="002C083F"/>
    <w:rsid w:val="002C55F0"/>
    <w:rsid w:val="002C66AB"/>
    <w:rsid w:val="002C6E45"/>
    <w:rsid w:val="002D2F4E"/>
    <w:rsid w:val="002D337B"/>
    <w:rsid w:val="002D366F"/>
    <w:rsid w:val="00302338"/>
    <w:rsid w:val="00303314"/>
    <w:rsid w:val="00304A6B"/>
    <w:rsid w:val="003069F2"/>
    <w:rsid w:val="003100E1"/>
    <w:rsid w:val="00311D0C"/>
    <w:rsid w:val="003138B5"/>
    <w:rsid w:val="00317738"/>
    <w:rsid w:val="00320C63"/>
    <w:rsid w:val="00320EAA"/>
    <w:rsid w:val="00323DFA"/>
    <w:rsid w:val="0032629D"/>
    <w:rsid w:val="00330640"/>
    <w:rsid w:val="00331736"/>
    <w:rsid w:val="00331BB7"/>
    <w:rsid w:val="00334A66"/>
    <w:rsid w:val="00335158"/>
    <w:rsid w:val="00336B4E"/>
    <w:rsid w:val="00346EB1"/>
    <w:rsid w:val="00355F14"/>
    <w:rsid w:val="00363509"/>
    <w:rsid w:val="00365166"/>
    <w:rsid w:val="00370DB7"/>
    <w:rsid w:val="00373611"/>
    <w:rsid w:val="00375505"/>
    <w:rsid w:val="003756A7"/>
    <w:rsid w:val="003756B9"/>
    <w:rsid w:val="00377776"/>
    <w:rsid w:val="00383A63"/>
    <w:rsid w:val="003871C5"/>
    <w:rsid w:val="003964FF"/>
    <w:rsid w:val="003A1BEC"/>
    <w:rsid w:val="003B7487"/>
    <w:rsid w:val="003B7A8B"/>
    <w:rsid w:val="003C32B1"/>
    <w:rsid w:val="003D3EDD"/>
    <w:rsid w:val="003D5130"/>
    <w:rsid w:val="003E0D4A"/>
    <w:rsid w:val="003E5C62"/>
    <w:rsid w:val="003F08CA"/>
    <w:rsid w:val="003F31AB"/>
    <w:rsid w:val="003F4C13"/>
    <w:rsid w:val="003F52F3"/>
    <w:rsid w:val="003F6DB1"/>
    <w:rsid w:val="0040316C"/>
    <w:rsid w:val="00403546"/>
    <w:rsid w:val="00406480"/>
    <w:rsid w:val="0041139E"/>
    <w:rsid w:val="00411B74"/>
    <w:rsid w:val="00412A74"/>
    <w:rsid w:val="0042679C"/>
    <w:rsid w:val="004301D3"/>
    <w:rsid w:val="00433AA0"/>
    <w:rsid w:val="004349DB"/>
    <w:rsid w:val="00434BAE"/>
    <w:rsid w:val="004370D7"/>
    <w:rsid w:val="00440E2E"/>
    <w:rsid w:val="00450A83"/>
    <w:rsid w:val="00453532"/>
    <w:rsid w:val="00454EE5"/>
    <w:rsid w:val="00456B92"/>
    <w:rsid w:val="0046501D"/>
    <w:rsid w:val="00465BD5"/>
    <w:rsid w:val="00473B41"/>
    <w:rsid w:val="00474E87"/>
    <w:rsid w:val="00482BF6"/>
    <w:rsid w:val="00492393"/>
    <w:rsid w:val="004A58EE"/>
    <w:rsid w:val="004B2D23"/>
    <w:rsid w:val="004B3A9E"/>
    <w:rsid w:val="004B62C5"/>
    <w:rsid w:val="004B7E71"/>
    <w:rsid w:val="004C1857"/>
    <w:rsid w:val="004D3FA1"/>
    <w:rsid w:val="004D46A6"/>
    <w:rsid w:val="004D508D"/>
    <w:rsid w:val="004E0775"/>
    <w:rsid w:val="004E17D4"/>
    <w:rsid w:val="004E706E"/>
    <w:rsid w:val="004F3ABE"/>
    <w:rsid w:val="004F647D"/>
    <w:rsid w:val="0050064D"/>
    <w:rsid w:val="00512C9B"/>
    <w:rsid w:val="005158CF"/>
    <w:rsid w:val="005160E3"/>
    <w:rsid w:val="005311F4"/>
    <w:rsid w:val="005317D9"/>
    <w:rsid w:val="00550BE5"/>
    <w:rsid w:val="0055544A"/>
    <w:rsid w:val="005607C4"/>
    <w:rsid w:val="00560D45"/>
    <w:rsid w:val="005644E6"/>
    <w:rsid w:val="00565FE3"/>
    <w:rsid w:val="00567ABF"/>
    <w:rsid w:val="00567FCC"/>
    <w:rsid w:val="00581B3A"/>
    <w:rsid w:val="00584910"/>
    <w:rsid w:val="005905BB"/>
    <w:rsid w:val="00591738"/>
    <w:rsid w:val="0059188A"/>
    <w:rsid w:val="00592CF2"/>
    <w:rsid w:val="00594C6C"/>
    <w:rsid w:val="00597F99"/>
    <w:rsid w:val="005A1AD2"/>
    <w:rsid w:val="005A61DE"/>
    <w:rsid w:val="005A6F57"/>
    <w:rsid w:val="005B224F"/>
    <w:rsid w:val="005B4006"/>
    <w:rsid w:val="005C0753"/>
    <w:rsid w:val="005C10F8"/>
    <w:rsid w:val="005C1B95"/>
    <w:rsid w:val="005C33C4"/>
    <w:rsid w:val="005C3D47"/>
    <w:rsid w:val="005D027B"/>
    <w:rsid w:val="005D2797"/>
    <w:rsid w:val="005D336E"/>
    <w:rsid w:val="005F20F9"/>
    <w:rsid w:val="005F4113"/>
    <w:rsid w:val="005F4B78"/>
    <w:rsid w:val="00600925"/>
    <w:rsid w:val="00601FB5"/>
    <w:rsid w:val="0060448B"/>
    <w:rsid w:val="00610AAB"/>
    <w:rsid w:val="0061337D"/>
    <w:rsid w:val="006219BC"/>
    <w:rsid w:val="00622129"/>
    <w:rsid w:val="006522B8"/>
    <w:rsid w:val="00663C4F"/>
    <w:rsid w:val="00664721"/>
    <w:rsid w:val="0066496A"/>
    <w:rsid w:val="00665BA7"/>
    <w:rsid w:val="0067162C"/>
    <w:rsid w:val="0067275A"/>
    <w:rsid w:val="00677289"/>
    <w:rsid w:val="0068244F"/>
    <w:rsid w:val="006861B3"/>
    <w:rsid w:val="006A481B"/>
    <w:rsid w:val="006B0EFB"/>
    <w:rsid w:val="006B2174"/>
    <w:rsid w:val="006B7165"/>
    <w:rsid w:val="006B74F3"/>
    <w:rsid w:val="006C5451"/>
    <w:rsid w:val="006C789A"/>
    <w:rsid w:val="006D227D"/>
    <w:rsid w:val="006D4287"/>
    <w:rsid w:val="006D5FD5"/>
    <w:rsid w:val="006D78B5"/>
    <w:rsid w:val="006E7BD9"/>
    <w:rsid w:val="006F109B"/>
    <w:rsid w:val="0070013E"/>
    <w:rsid w:val="00705EBB"/>
    <w:rsid w:val="00711CE7"/>
    <w:rsid w:val="007137B4"/>
    <w:rsid w:val="007217A4"/>
    <w:rsid w:val="007235F1"/>
    <w:rsid w:val="007272D1"/>
    <w:rsid w:val="00731B8D"/>
    <w:rsid w:val="00740525"/>
    <w:rsid w:val="00745123"/>
    <w:rsid w:val="0074686D"/>
    <w:rsid w:val="00746E8F"/>
    <w:rsid w:val="007544F7"/>
    <w:rsid w:val="00781368"/>
    <w:rsid w:val="00781B37"/>
    <w:rsid w:val="007826D2"/>
    <w:rsid w:val="00790FF6"/>
    <w:rsid w:val="00793567"/>
    <w:rsid w:val="00796046"/>
    <w:rsid w:val="00796E59"/>
    <w:rsid w:val="007A18F8"/>
    <w:rsid w:val="007A34FA"/>
    <w:rsid w:val="007B2169"/>
    <w:rsid w:val="007B5B51"/>
    <w:rsid w:val="007B5F89"/>
    <w:rsid w:val="007C2AFC"/>
    <w:rsid w:val="007C4005"/>
    <w:rsid w:val="007C52DD"/>
    <w:rsid w:val="007F1991"/>
    <w:rsid w:val="007F394B"/>
    <w:rsid w:val="007F41FA"/>
    <w:rsid w:val="007F57AF"/>
    <w:rsid w:val="008008D1"/>
    <w:rsid w:val="008011F1"/>
    <w:rsid w:val="00805D71"/>
    <w:rsid w:val="00814337"/>
    <w:rsid w:val="00814BB7"/>
    <w:rsid w:val="0081794B"/>
    <w:rsid w:val="00820CBD"/>
    <w:rsid w:val="00821505"/>
    <w:rsid w:val="0082322B"/>
    <w:rsid w:val="00825315"/>
    <w:rsid w:val="008256DD"/>
    <w:rsid w:val="0083036F"/>
    <w:rsid w:val="0083113F"/>
    <w:rsid w:val="00834182"/>
    <w:rsid w:val="008369C7"/>
    <w:rsid w:val="00840CAD"/>
    <w:rsid w:val="008426DA"/>
    <w:rsid w:val="00842951"/>
    <w:rsid w:val="00851A47"/>
    <w:rsid w:val="008604C2"/>
    <w:rsid w:val="008666F9"/>
    <w:rsid w:val="00875231"/>
    <w:rsid w:val="00875627"/>
    <w:rsid w:val="0088276E"/>
    <w:rsid w:val="00883927"/>
    <w:rsid w:val="00884F7F"/>
    <w:rsid w:val="0088513C"/>
    <w:rsid w:val="008958D5"/>
    <w:rsid w:val="008A5619"/>
    <w:rsid w:val="008A69C5"/>
    <w:rsid w:val="008A6B80"/>
    <w:rsid w:val="008B0320"/>
    <w:rsid w:val="008B0D05"/>
    <w:rsid w:val="008B256C"/>
    <w:rsid w:val="008B4B38"/>
    <w:rsid w:val="008C61FC"/>
    <w:rsid w:val="008C7509"/>
    <w:rsid w:val="008D1449"/>
    <w:rsid w:val="008D20D3"/>
    <w:rsid w:val="008D3FFA"/>
    <w:rsid w:val="008D4D35"/>
    <w:rsid w:val="008D68AD"/>
    <w:rsid w:val="008D70B1"/>
    <w:rsid w:val="008D7776"/>
    <w:rsid w:val="008E6952"/>
    <w:rsid w:val="008E7AE5"/>
    <w:rsid w:val="008F2F15"/>
    <w:rsid w:val="00901A65"/>
    <w:rsid w:val="00901E7B"/>
    <w:rsid w:val="00911A1A"/>
    <w:rsid w:val="00914B28"/>
    <w:rsid w:val="00915BC8"/>
    <w:rsid w:val="00925D18"/>
    <w:rsid w:val="00930D54"/>
    <w:rsid w:val="0093412E"/>
    <w:rsid w:val="00940792"/>
    <w:rsid w:val="0094154E"/>
    <w:rsid w:val="00945400"/>
    <w:rsid w:val="00946727"/>
    <w:rsid w:val="00963C14"/>
    <w:rsid w:val="00972DFF"/>
    <w:rsid w:val="00975334"/>
    <w:rsid w:val="009769F8"/>
    <w:rsid w:val="00984CAC"/>
    <w:rsid w:val="0099199A"/>
    <w:rsid w:val="009949F1"/>
    <w:rsid w:val="009A31E5"/>
    <w:rsid w:val="009A7F40"/>
    <w:rsid w:val="009C235D"/>
    <w:rsid w:val="009C3134"/>
    <w:rsid w:val="009C4754"/>
    <w:rsid w:val="009C60FB"/>
    <w:rsid w:val="009D1504"/>
    <w:rsid w:val="009D78B2"/>
    <w:rsid w:val="009E22C1"/>
    <w:rsid w:val="009E30E5"/>
    <w:rsid w:val="009E6F1B"/>
    <w:rsid w:val="009E7E51"/>
    <w:rsid w:val="009F1417"/>
    <w:rsid w:val="009F72E6"/>
    <w:rsid w:val="00A07881"/>
    <w:rsid w:val="00A16706"/>
    <w:rsid w:val="00A228D0"/>
    <w:rsid w:val="00A23F88"/>
    <w:rsid w:val="00A27405"/>
    <w:rsid w:val="00A31AA4"/>
    <w:rsid w:val="00A454F2"/>
    <w:rsid w:val="00A53609"/>
    <w:rsid w:val="00A55FFE"/>
    <w:rsid w:val="00A56B97"/>
    <w:rsid w:val="00A579F4"/>
    <w:rsid w:val="00A57FB1"/>
    <w:rsid w:val="00A74488"/>
    <w:rsid w:val="00A7511A"/>
    <w:rsid w:val="00A75660"/>
    <w:rsid w:val="00A8321A"/>
    <w:rsid w:val="00A83C3F"/>
    <w:rsid w:val="00A90732"/>
    <w:rsid w:val="00AA0171"/>
    <w:rsid w:val="00AA105A"/>
    <w:rsid w:val="00AA10AF"/>
    <w:rsid w:val="00AA2480"/>
    <w:rsid w:val="00AB0E15"/>
    <w:rsid w:val="00AB3EDF"/>
    <w:rsid w:val="00AB4F03"/>
    <w:rsid w:val="00AB600A"/>
    <w:rsid w:val="00AB6754"/>
    <w:rsid w:val="00AB76E4"/>
    <w:rsid w:val="00AC74A3"/>
    <w:rsid w:val="00AC7AFD"/>
    <w:rsid w:val="00AD0C9D"/>
    <w:rsid w:val="00AF28F2"/>
    <w:rsid w:val="00AF4364"/>
    <w:rsid w:val="00AF65B8"/>
    <w:rsid w:val="00AF6616"/>
    <w:rsid w:val="00AF72EF"/>
    <w:rsid w:val="00B125F9"/>
    <w:rsid w:val="00B14C10"/>
    <w:rsid w:val="00B2304E"/>
    <w:rsid w:val="00B23E36"/>
    <w:rsid w:val="00B36A98"/>
    <w:rsid w:val="00B37AC6"/>
    <w:rsid w:val="00B42E1E"/>
    <w:rsid w:val="00B42EB5"/>
    <w:rsid w:val="00B46B49"/>
    <w:rsid w:val="00B76E8D"/>
    <w:rsid w:val="00B77934"/>
    <w:rsid w:val="00B806E3"/>
    <w:rsid w:val="00B81AE2"/>
    <w:rsid w:val="00B86CC7"/>
    <w:rsid w:val="00B87F9D"/>
    <w:rsid w:val="00B9343E"/>
    <w:rsid w:val="00B93731"/>
    <w:rsid w:val="00BB72E0"/>
    <w:rsid w:val="00BC5D1D"/>
    <w:rsid w:val="00BD1848"/>
    <w:rsid w:val="00BD568C"/>
    <w:rsid w:val="00BE1BF0"/>
    <w:rsid w:val="00BE239F"/>
    <w:rsid w:val="00BE2510"/>
    <w:rsid w:val="00BE652C"/>
    <w:rsid w:val="00BE7684"/>
    <w:rsid w:val="00BF31CE"/>
    <w:rsid w:val="00BF737A"/>
    <w:rsid w:val="00BF73EE"/>
    <w:rsid w:val="00C0067B"/>
    <w:rsid w:val="00C02EFA"/>
    <w:rsid w:val="00C040AE"/>
    <w:rsid w:val="00C12DDE"/>
    <w:rsid w:val="00C23A67"/>
    <w:rsid w:val="00C268F5"/>
    <w:rsid w:val="00C26E1A"/>
    <w:rsid w:val="00C309F5"/>
    <w:rsid w:val="00C30AE5"/>
    <w:rsid w:val="00C4310B"/>
    <w:rsid w:val="00C616A9"/>
    <w:rsid w:val="00C65525"/>
    <w:rsid w:val="00C6573B"/>
    <w:rsid w:val="00C75057"/>
    <w:rsid w:val="00C77F3E"/>
    <w:rsid w:val="00C932F6"/>
    <w:rsid w:val="00C94CC0"/>
    <w:rsid w:val="00C96D13"/>
    <w:rsid w:val="00C97614"/>
    <w:rsid w:val="00CA631E"/>
    <w:rsid w:val="00CA7078"/>
    <w:rsid w:val="00CA77E3"/>
    <w:rsid w:val="00CB5C4F"/>
    <w:rsid w:val="00CC06F4"/>
    <w:rsid w:val="00CC28C2"/>
    <w:rsid w:val="00CC6210"/>
    <w:rsid w:val="00CD283B"/>
    <w:rsid w:val="00CD32D2"/>
    <w:rsid w:val="00CD36D9"/>
    <w:rsid w:val="00CD407C"/>
    <w:rsid w:val="00CE3697"/>
    <w:rsid w:val="00CE53E8"/>
    <w:rsid w:val="00CF00EC"/>
    <w:rsid w:val="00CF01DF"/>
    <w:rsid w:val="00CF18ED"/>
    <w:rsid w:val="00CF229F"/>
    <w:rsid w:val="00CF4B32"/>
    <w:rsid w:val="00CF50D4"/>
    <w:rsid w:val="00D022DC"/>
    <w:rsid w:val="00D046EC"/>
    <w:rsid w:val="00D060E1"/>
    <w:rsid w:val="00D06AD2"/>
    <w:rsid w:val="00D15580"/>
    <w:rsid w:val="00D20C62"/>
    <w:rsid w:val="00D21631"/>
    <w:rsid w:val="00D244E3"/>
    <w:rsid w:val="00D263ED"/>
    <w:rsid w:val="00D30DAD"/>
    <w:rsid w:val="00D40413"/>
    <w:rsid w:val="00D41BB7"/>
    <w:rsid w:val="00D42DB1"/>
    <w:rsid w:val="00D44487"/>
    <w:rsid w:val="00D44CA0"/>
    <w:rsid w:val="00D53310"/>
    <w:rsid w:val="00D53D25"/>
    <w:rsid w:val="00D57861"/>
    <w:rsid w:val="00D600FC"/>
    <w:rsid w:val="00D63091"/>
    <w:rsid w:val="00D63793"/>
    <w:rsid w:val="00D65F95"/>
    <w:rsid w:val="00D717EC"/>
    <w:rsid w:val="00D71CE5"/>
    <w:rsid w:val="00D71DE2"/>
    <w:rsid w:val="00D7301A"/>
    <w:rsid w:val="00D73D9F"/>
    <w:rsid w:val="00D850E9"/>
    <w:rsid w:val="00D9689A"/>
    <w:rsid w:val="00DA0769"/>
    <w:rsid w:val="00DA10DD"/>
    <w:rsid w:val="00DA1235"/>
    <w:rsid w:val="00DB5D35"/>
    <w:rsid w:val="00DB63AB"/>
    <w:rsid w:val="00DB70DC"/>
    <w:rsid w:val="00DC0BB2"/>
    <w:rsid w:val="00DD4A0C"/>
    <w:rsid w:val="00DD772F"/>
    <w:rsid w:val="00DD7F44"/>
    <w:rsid w:val="00DE13CD"/>
    <w:rsid w:val="00DE4661"/>
    <w:rsid w:val="00DE6240"/>
    <w:rsid w:val="00DE7F9A"/>
    <w:rsid w:val="00DF1FE5"/>
    <w:rsid w:val="00DF2682"/>
    <w:rsid w:val="00DF2CC2"/>
    <w:rsid w:val="00DF6DEA"/>
    <w:rsid w:val="00E0341E"/>
    <w:rsid w:val="00E06BF7"/>
    <w:rsid w:val="00E16916"/>
    <w:rsid w:val="00E17F46"/>
    <w:rsid w:val="00E2593D"/>
    <w:rsid w:val="00E26831"/>
    <w:rsid w:val="00E268D1"/>
    <w:rsid w:val="00E420F4"/>
    <w:rsid w:val="00E51018"/>
    <w:rsid w:val="00E51E49"/>
    <w:rsid w:val="00E53478"/>
    <w:rsid w:val="00E623BF"/>
    <w:rsid w:val="00E65BA4"/>
    <w:rsid w:val="00E9006B"/>
    <w:rsid w:val="00E97622"/>
    <w:rsid w:val="00EA10D2"/>
    <w:rsid w:val="00ED194E"/>
    <w:rsid w:val="00ED54F4"/>
    <w:rsid w:val="00EE37F2"/>
    <w:rsid w:val="00EE7099"/>
    <w:rsid w:val="00EF22C3"/>
    <w:rsid w:val="00EF306B"/>
    <w:rsid w:val="00F002E0"/>
    <w:rsid w:val="00F0458B"/>
    <w:rsid w:val="00F10DA2"/>
    <w:rsid w:val="00F1434F"/>
    <w:rsid w:val="00F21875"/>
    <w:rsid w:val="00F24E2F"/>
    <w:rsid w:val="00F4024C"/>
    <w:rsid w:val="00F42D85"/>
    <w:rsid w:val="00F54EFD"/>
    <w:rsid w:val="00F55752"/>
    <w:rsid w:val="00F5675D"/>
    <w:rsid w:val="00F60A82"/>
    <w:rsid w:val="00F621D0"/>
    <w:rsid w:val="00F659A9"/>
    <w:rsid w:val="00F65FD5"/>
    <w:rsid w:val="00F66FEF"/>
    <w:rsid w:val="00F70131"/>
    <w:rsid w:val="00F745B2"/>
    <w:rsid w:val="00F81444"/>
    <w:rsid w:val="00F82FC3"/>
    <w:rsid w:val="00F92263"/>
    <w:rsid w:val="00F9620A"/>
    <w:rsid w:val="00FA65C8"/>
    <w:rsid w:val="00FB1F3C"/>
    <w:rsid w:val="00FB2057"/>
    <w:rsid w:val="00FB229B"/>
    <w:rsid w:val="00FB2D6F"/>
    <w:rsid w:val="00FB4B62"/>
    <w:rsid w:val="00FC02B7"/>
    <w:rsid w:val="00FC0BD8"/>
    <w:rsid w:val="00FC3DE1"/>
    <w:rsid w:val="00FC655C"/>
    <w:rsid w:val="00FC7983"/>
    <w:rsid w:val="00FD128B"/>
    <w:rsid w:val="00FD70F8"/>
    <w:rsid w:val="00FE2ECD"/>
    <w:rsid w:val="00FF4185"/>
    <w:rsid w:val="00FF5810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c,#fcc,#ffdebd"/>
    </o:shapedefaults>
    <o:shapelayout v:ext="edit">
      <o:idmap v:ext="edit" data="1"/>
    </o:shapelayout>
  </w:shapeDefaults>
  <w:decimalSymbol w:val=","/>
  <w:listSeparator w:val=";"/>
  <w14:docId w14:val="59183A42"/>
  <w15:docId w15:val="{370BAF65-428A-459E-BD8A-F347D1B4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7509"/>
    <w:pPr>
      <w:spacing w:before="60"/>
      <w:ind w:firstLine="397"/>
    </w:pPr>
    <w:rPr>
      <w:rFonts w:ascii="Arial" w:hAnsi="Arial"/>
      <w:sz w:val="21"/>
      <w:szCs w:val="21"/>
      <w:lang w:eastAsia="fr-FR"/>
    </w:rPr>
  </w:style>
  <w:style w:type="paragraph" w:styleId="Titre1">
    <w:name w:val="heading 1"/>
    <w:basedOn w:val="Normal"/>
    <w:next w:val="Normal"/>
    <w:link w:val="Titre1Car"/>
    <w:autoRedefine/>
    <w:qFormat/>
    <w:rsid w:val="00946727"/>
    <w:pPr>
      <w:keepNext/>
      <w:numPr>
        <w:numId w:val="1"/>
      </w:numPr>
      <w:spacing w:before="240" w:after="60"/>
      <w:ind w:right="-359"/>
      <w:outlineLvl w:val="0"/>
    </w:pPr>
    <w:rPr>
      <w:rFonts w:cs="Arial"/>
      <w:b/>
      <w:bCs/>
      <w:color w:val="333399"/>
      <w:kern w:val="32"/>
      <w:sz w:val="28"/>
      <w:szCs w:val="28"/>
    </w:rPr>
  </w:style>
  <w:style w:type="paragraph" w:styleId="Titre2">
    <w:name w:val="heading 2"/>
    <w:basedOn w:val="Normal"/>
    <w:next w:val="Normal"/>
    <w:autoRedefine/>
    <w:qFormat/>
    <w:rsid w:val="000B1555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color w:val="333399"/>
      <w:sz w:val="24"/>
      <w:szCs w:val="28"/>
    </w:rPr>
  </w:style>
  <w:style w:type="paragraph" w:styleId="Titre3">
    <w:name w:val="heading 3"/>
    <w:basedOn w:val="Normal"/>
    <w:next w:val="Normal"/>
    <w:autoRedefine/>
    <w:qFormat/>
    <w:rsid w:val="008C7509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color w:val="333399"/>
      <w:sz w:val="22"/>
      <w:szCs w:val="26"/>
    </w:rPr>
  </w:style>
  <w:style w:type="paragraph" w:styleId="Titre4">
    <w:name w:val="heading 4"/>
    <w:basedOn w:val="Normal"/>
    <w:next w:val="Normal"/>
    <w:autoRedefine/>
    <w:qFormat/>
    <w:rsid w:val="008C7509"/>
    <w:pPr>
      <w:keepNext/>
      <w:numPr>
        <w:ilvl w:val="3"/>
        <w:numId w:val="1"/>
      </w:numPr>
      <w:spacing w:before="120"/>
      <w:outlineLvl w:val="3"/>
    </w:pPr>
    <w:rPr>
      <w:b/>
      <w:bCs/>
      <w:color w:val="333399"/>
      <w:sz w:val="22"/>
      <w:szCs w:val="28"/>
    </w:rPr>
  </w:style>
  <w:style w:type="paragraph" w:styleId="Titre5">
    <w:name w:val="heading 5"/>
    <w:basedOn w:val="Normal"/>
    <w:next w:val="Normal"/>
    <w:qFormat/>
    <w:rsid w:val="008C750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8C7509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8C7509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8C7509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8C7509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0">
    <w:name w:val="TITRE 0"/>
    <w:basedOn w:val="Normal"/>
    <w:semiHidden/>
    <w:rsid w:val="008C7509"/>
    <w:pPr>
      <w:framePr w:hSpace="141" w:wrap="around" w:hAnchor="margin" w:y="-533"/>
    </w:pPr>
    <w:rPr>
      <w:sz w:val="28"/>
    </w:rPr>
  </w:style>
  <w:style w:type="paragraph" w:customStyle="1" w:styleId="Style1">
    <w:name w:val="Style1"/>
    <w:basedOn w:val="Normal"/>
    <w:next w:val="TITRE0"/>
    <w:rsid w:val="008C7509"/>
    <w:pPr>
      <w:framePr w:hSpace="141" w:wrap="around" w:hAnchor="margin" w:y="-533"/>
    </w:pPr>
    <w:rPr>
      <w:sz w:val="20"/>
    </w:rPr>
  </w:style>
  <w:style w:type="paragraph" w:customStyle="1" w:styleId="Titre00">
    <w:name w:val="Titre 0"/>
    <w:basedOn w:val="Normal"/>
    <w:rsid w:val="008C7509"/>
    <w:pPr>
      <w:spacing w:before="120" w:after="120"/>
    </w:pPr>
    <w:rPr>
      <w:b/>
      <w:smallCaps/>
      <w:color w:val="333399"/>
      <w:sz w:val="28"/>
      <w:szCs w:val="28"/>
    </w:rPr>
  </w:style>
  <w:style w:type="paragraph" w:styleId="En-tte">
    <w:name w:val="header"/>
    <w:basedOn w:val="Normal"/>
    <w:semiHidden/>
    <w:rsid w:val="008C750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autoRedefine/>
    <w:semiHidden/>
    <w:rsid w:val="006B0EFB"/>
    <w:pPr>
      <w:tabs>
        <w:tab w:val="center" w:pos="4536"/>
        <w:tab w:val="right" w:pos="9072"/>
      </w:tabs>
      <w:ind w:firstLine="0"/>
    </w:pPr>
    <w:rPr>
      <w:color w:val="333399"/>
      <w:sz w:val="10"/>
    </w:rPr>
  </w:style>
  <w:style w:type="character" w:styleId="Numrodepage">
    <w:name w:val="page number"/>
    <w:semiHidden/>
    <w:rsid w:val="008C7509"/>
    <w:rPr>
      <w:rFonts w:ascii="Arial" w:hAnsi="Arial"/>
      <w:sz w:val="16"/>
    </w:rPr>
  </w:style>
  <w:style w:type="paragraph" w:styleId="TM1">
    <w:name w:val="toc 1"/>
    <w:basedOn w:val="Normal"/>
    <w:next w:val="Normal"/>
    <w:autoRedefine/>
    <w:uiPriority w:val="39"/>
    <w:rsid w:val="008C7509"/>
  </w:style>
  <w:style w:type="paragraph" w:styleId="TM2">
    <w:name w:val="toc 2"/>
    <w:basedOn w:val="Normal"/>
    <w:next w:val="Normal"/>
    <w:autoRedefine/>
    <w:uiPriority w:val="39"/>
    <w:rsid w:val="008C7509"/>
    <w:pPr>
      <w:ind w:left="210"/>
    </w:pPr>
  </w:style>
  <w:style w:type="paragraph" w:styleId="TM3">
    <w:name w:val="toc 3"/>
    <w:basedOn w:val="Normal"/>
    <w:next w:val="Normal"/>
    <w:autoRedefine/>
    <w:uiPriority w:val="39"/>
    <w:rsid w:val="008C7509"/>
    <w:pPr>
      <w:ind w:left="420"/>
    </w:pPr>
  </w:style>
  <w:style w:type="character" w:styleId="Lienhypertexte">
    <w:name w:val="Hyperlink"/>
    <w:uiPriority w:val="99"/>
    <w:rsid w:val="008C7509"/>
    <w:rPr>
      <w:color w:val="0000FF"/>
      <w:u w:val="single"/>
    </w:rPr>
  </w:style>
  <w:style w:type="paragraph" w:customStyle="1" w:styleId="Textedebulles1">
    <w:name w:val="Texte de bulles1"/>
    <w:basedOn w:val="Normal"/>
    <w:semiHidden/>
    <w:unhideWhenUsed/>
    <w:rsid w:val="008C7509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semiHidden/>
    <w:rsid w:val="008C7509"/>
    <w:rPr>
      <w:rFonts w:ascii="Tahoma" w:hAnsi="Tahoma" w:cs="Tahoma"/>
      <w:sz w:val="16"/>
      <w:szCs w:val="16"/>
    </w:rPr>
  </w:style>
  <w:style w:type="paragraph" w:customStyle="1" w:styleId="PrformatHTML1">
    <w:name w:val="Préformaté HTML1"/>
    <w:basedOn w:val="Normal"/>
    <w:semiHidden/>
    <w:unhideWhenUsed/>
    <w:rsid w:val="008C7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firstLine="0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semiHidden/>
    <w:rsid w:val="008C7509"/>
    <w:rPr>
      <w:rFonts w:ascii="Courier New" w:hAnsi="Courier New" w:cs="Courier New"/>
    </w:rPr>
  </w:style>
  <w:style w:type="paragraph" w:customStyle="1" w:styleId="En-ttedetabledesmatires1">
    <w:name w:val="En-tête de table des matières1"/>
    <w:basedOn w:val="Titre1"/>
    <w:next w:val="Normal"/>
    <w:qFormat/>
    <w:rsid w:val="008C7509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lang w:eastAsia="en-US"/>
    </w:rPr>
  </w:style>
  <w:style w:type="character" w:styleId="Lienhypertextesuivivisit">
    <w:name w:val="FollowedHyperlink"/>
    <w:semiHidden/>
    <w:rsid w:val="008C7509"/>
    <w:rPr>
      <w:color w:val="800080"/>
      <w:u w:val="single"/>
    </w:rPr>
  </w:style>
  <w:style w:type="paragraph" w:customStyle="1" w:styleId="Default">
    <w:name w:val="Default"/>
    <w:rsid w:val="008C7509"/>
    <w:rPr>
      <w:rFonts w:ascii="Calibri" w:hAnsi="Calibri"/>
      <w:snapToGrid w:val="0"/>
      <w:color w:val="000000"/>
      <w:sz w:val="24"/>
      <w:lang w:eastAsia="fr-FR"/>
    </w:rPr>
  </w:style>
  <w:style w:type="paragraph" w:customStyle="1" w:styleId="PrformatHTML2">
    <w:name w:val="Préformaté HTML2"/>
    <w:basedOn w:val="Normal"/>
    <w:rsid w:val="008C7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firstLine="0"/>
    </w:pPr>
    <w:rPr>
      <w:rFonts w:ascii="Courier New" w:hAnsi="Courier New" w:cs="Courier New"/>
      <w:sz w:val="20"/>
      <w:szCs w:val="20"/>
    </w:rPr>
  </w:style>
  <w:style w:type="paragraph" w:customStyle="1" w:styleId="Retraitcorpsdetexte31">
    <w:name w:val="Retrait corps de texte 31"/>
    <w:basedOn w:val="Normal"/>
    <w:rsid w:val="008C7509"/>
    <w:pPr>
      <w:suppressAutoHyphens/>
    </w:pPr>
    <w:rPr>
      <w:rFonts w:cs="Tahoma"/>
      <w:kern w:val="1"/>
      <w:lang w:eastAsia="zh-CN"/>
    </w:rPr>
  </w:style>
  <w:style w:type="character" w:styleId="Marquedecommentaire">
    <w:name w:val="annotation reference"/>
    <w:semiHidden/>
    <w:unhideWhenUsed/>
    <w:rsid w:val="008C7509"/>
    <w:rPr>
      <w:sz w:val="16"/>
      <w:szCs w:val="16"/>
    </w:rPr>
  </w:style>
  <w:style w:type="paragraph" w:styleId="Commentaire">
    <w:name w:val="annotation text"/>
    <w:basedOn w:val="Normal"/>
    <w:link w:val="CommentaireCar1"/>
    <w:semiHidden/>
    <w:unhideWhenUsed/>
    <w:rsid w:val="008C7509"/>
    <w:rPr>
      <w:sz w:val="20"/>
      <w:szCs w:val="20"/>
    </w:rPr>
  </w:style>
  <w:style w:type="character" w:customStyle="1" w:styleId="CommentaireCar">
    <w:name w:val="Commentaire Car"/>
    <w:semiHidden/>
    <w:rsid w:val="008C7509"/>
    <w:rPr>
      <w:rFonts w:ascii="Arial" w:hAnsi="Arial"/>
      <w:lang w:eastAsia="fr-FR"/>
    </w:rPr>
  </w:style>
  <w:style w:type="paragraph" w:customStyle="1" w:styleId="Objetducommentaire1">
    <w:name w:val="Objet du commentaire1"/>
    <w:basedOn w:val="Commentaire"/>
    <w:next w:val="Commentaire"/>
    <w:semiHidden/>
    <w:unhideWhenUsed/>
    <w:rsid w:val="008C7509"/>
    <w:rPr>
      <w:b/>
      <w:bCs/>
    </w:rPr>
  </w:style>
  <w:style w:type="character" w:customStyle="1" w:styleId="ObjetducommentaireCar">
    <w:name w:val="Objet du commentaire Car"/>
    <w:semiHidden/>
    <w:rsid w:val="008C7509"/>
    <w:rPr>
      <w:rFonts w:ascii="Arial" w:hAnsi="Arial"/>
      <w:b/>
      <w:bCs/>
      <w:lang w:eastAsia="fr-FR"/>
    </w:rPr>
  </w:style>
  <w:style w:type="paragraph" w:styleId="Corpsdetexte">
    <w:name w:val="Body Text"/>
    <w:basedOn w:val="Normal"/>
    <w:semiHidden/>
    <w:rsid w:val="008C7509"/>
    <w:pPr>
      <w:ind w:firstLine="0"/>
    </w:pPr>
  </w:style>
  <w:style w:type="paragraph" w:customStyle="1" w:styleId="Textedebulles2">
    <w:name w:val="Texte de bulles2"/>
    <w:basedOn w:val="Normal"/>
    <w:semiHidden/>
    <w:unhideWhenUsed/>
    <w:rsid w:val="008C7509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edebullesCar1">
    <w:name w:val="Texte de bulles Car1"/>
    <w:semiHidden/>
    <w:rsid w:val="008C7509"/>
    <w:rPr>
      <w:rFonts w:ascii="Tahoma" w:hAnsi="Tahoma" w:cs="Tahoma"/>
      <w:sz w:val="16"/>
      <w:szCs w:val="16"/>
      <w:lang w:eastAsia="fr-FR"/>
    </w:rPr>
  </w:style>
  <w:style w:type="paragraph" w:styleId="Textedebulles">
    <w:name w:val="Balloon Text"/>
    <w:basedOn w:val="Normal"/>
    <w:link w:val="TextedebullesCar2"/>
    <w:uiPriority w:val="99"/>
    <w:semiHidden/>
    <w:unhideWhenUsed/>
    <w:rsid w:val="00370DB7"/>
    <w:pPr>
      <w:spacing w:before="0"/>
    </w:pPr>
    <w:rPr>
      <w:rFonts w:ascii="Tahoma" w:hAnsi="Tahoma"/>
      <w:sz w:val="16"/>
      <w:szCs w:val="16"/>
    </w:rPr>
  </w:style>
  <w:style w:type="character" w:customStyle="1" w:styleId="TextedebullesCar2">
    <w:name w:val="Texte de bulles Car2"/>
    <w:link w:val="Textedebulles"/>
    <w:uiPriority w:val="99"/>
    <w:semiHidden/>
    <w:rsid w:val="00370DB7"/>
    <w:rPr>
      <w:rFonts w:ascii="Tahoma" w:hAnsi="Tahoma" w:cs="Tahoma"/>
      <w:sz w:val="16"/>
      <w:szCs w:val="16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B1555"/>
    <w:pPr>
      <w:keepLines/>
      <w:numPr>
        <w:numId w:val="0"/>
      </w:numPr>
      <w:spacing w:before="480" w:after="0" w:line="276" w:lineRule="auto"/>
      <w:ind w:right="0"/>
      <w:outlineLvl w:val="9"/>
    </w:pPr>
    <w:rPr>
      <w:rFonts w:ascii="Cambria" w:hAnsi="Cambria" w:cs="Times New Roman"/>
      <w:color w:val="365F91"/>
      <w:kern w:val="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20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firstLine="0"/>
    </w:pPr>
    <w:rPr>
      <w:rFonts w:ascii="Courier New" w:hAnsi="Courier New"/>
      <w:sz w:val="20"/>
      <w:szCs w:val="20"/>
    </w:rPr>
  </w:style>
  <w:style w:type="character" w:customStyle="1" w:styleId="PrformatHTMLCar1">
    <w:name w:val="Préformaté HTML Car1"/>
    <w:basedOn w:val="Policepardfaut"/>
    <w:uiPriority w:val="99"/>
    <w:semiHidden/>
    <w:rsid w:val="00320C63"/>
    <w:rPr>
      <w:rFonts w:ascii="Courier New" w:hAnsi="Courier New" w:cs="Courier New"/>
      <w:lang w:eastAsia="fr-FR"/>
    </w:rPr>
  </w:style>
  <w:style w:type="table" w:styleId="Grilledutableau">
    <w:name w:val="Table Grid"/>
    <w:basedOn w:val="TableauNormal"/>
    <w:uiPriority w:val="59"/>
    <w:rsid w:val="00FB2D6F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B2D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4F7F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eastAsia="ja-JP"/>
    </w:rPr>
  </w:style>
  <w:style w:type="character" w:customStyle="1" w:styleId="Titre1Car">
    <w:name w:val="Titre 1 Car"/>
    <w:basedOn w:val="Policepardfaut"/>
    <w:link w:val="Titre1"/>
    <w:rsid w:val="00946727"/>
    <w:rPr>
      <w:rFonts w:ascii="Arial" w:hAnsi="Arial" w:cs="Arial"/>
      <w:b/>
      <w:bCs/>
      <w:color w:val="333399"/>
      <w:kern w:val="32"/>
      <w:sz w:val="28"/>
      <w:szCs w:val="28"/>
      <w:lang w:eastAsia="fr-FR"/>
    </w:rPr>
  </w:style>
  <w:style w:type="character" w:styleId="lev">
    <w:name w:val="Strong"/>
    <w:basedOn w:val="Policepardfaut"/>
    <w:uiPriority w:val="22"/>
    <w:qFormat/>
    <w:rsid w:val="00207D59"/>
    <w:rPr>
      <w:b/>
      <w:bCs/>
    </w:rPr>
  </w:style>
  <w:style w:type="paragraph" w:styleId="Listepuces">
    <w:name w:val="List Bullet"/>
    <w:basedOn w:val="Normal"/>
    <w:link w:val="ListepucesCar"/>
    <w:rsid w:val="00F745B2"/>
    <w:pPr>
      <w:widowControl w:val="0"/>
      <w:numPr>
        <w:numId w:val="18"/>
      </w:numPr>
      <w:suppressAutoHyphens/>
      <w:overflowPunct w:val="0"/>
      <w:autoSpaceDE w:val="0"/>
      <w:autoSpaceDN w:val="0"/>
      <w:adjustRightInd w:val="0"/>
      <w:spacing w:before="0"/>
      <w:textAlignment w:val="baseline"/>
    </w:pPr>
    <w:rPr>
      <w:rFonts w:ascii="Liberation Sans" w:hAnsi="Liberation Sans"/>
      <w:kern w:val="1"/>
      <w:sz w:val="24"/>
      <w:szCs w:val="20"/>
    </w:rPr>
  </w:style>
  <w:style w:type="character" w:customStyle="1" w:styleId="ListepucesCar">
    <w:name w:val="Liste à puces Car"/>
    <w:link w:val="Listepuces"/>
    <w:rsid w:val="00F745B2"/>
    <w:rPr>
      <w:rFonts w:ascii="Liberation Sans" w:hAnsi="Liberation Sans"/>
      <w:kern w:val="1"/>
      <w:sz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sid w:val="00A16706"/>
    <w:rPr>
      <w:b/>
      <w:bCs/>
    </w:rPr>
  </w:style>
  <w:style w:type="character" w:customStyle="1" w:styleId="CommentaireCar1">
    <w:name w:val="Commentaire Car1"/>
    <w:basedOn w:val="Policepardfaut"/>
    <w:link w:val="Commentaire"/>
    <w:semiHidden/>
    <w:rsid w:val="00A16706"/>
    <w:rPr>
      <w:rFonts w:ascii="Arial" w:hAnsi="Arial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sid w:val="00A16706"/>
    <w:rPr>
      <w:rFonts w:ascii="Arial" w:hAnsi="Arial"/>
      <w:b/>
      <w:bCs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CD%20CNKyudo\Mod&#232;le%20de%20document%20CNKyudo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EAC38-B035-4AB8-9C6A-814E2E307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de document CNKyudo.dotx</Template>
  <TotalTime>12</TotalTime>
  <Pages>1</Pages>
  <Words>756</Words>
  <Characters>4163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IGN</Company>
  <LinksUpToDate>false</LinksUpToDate>
  <CharactersWithSpaces>4910</CharactersWithSpaces>
  <SharedDoc>false</SharedDoc>
  <HLinks>
    <vt:vector size="72" baseType="variant">
      <vt:variant>
        <vt:i4>1900596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_Toc357852555</vt:lpwstr>
      </vt:variant>
      <vt:variant>
        <vt:i4>1900596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_Toc357852554</vt:lpwstr>
      </vt:variant>
      <vt:variant>
        <vt:i4>1900596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_Toc357852553</vt:lpwstr>
      </vt:variant>
      <vt:variant>
        <vt:i4>1900596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_Toc357852552</vt:lpwstr>
      </vt:variant>
      <vt:variant>
        <vt:i4>1900596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_Toc357852551</vt:lpwstr>
      </vt:variant>
      <vt:variant>
        <vt:i4>1900596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_Toc357852550</vt:lpwstr>
      </vt:variant>
      <vt:variant>
        <vt:i4>1835060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_Toc357852549</vt:lpwstr>
      </vt:variant>
      <vt:variant>
        <vt:i4>1835060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_Toc357852548</vt:lpwstr>
      </vt:variant>
      <vt:variant>
        <vt:i4>1835060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_Toc357852547</vt:lpwstr>
      </vt:variant>
      <vt:variant>
        <vt:i4>1835060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_Toc357852546</vt:lpwstr>
      </vt:variant>
      <vt:variant>
        <vt:i4>127</vt:i4>
      </vt:variant>
      <vt:variant>
        <vt:i4>12</vt:i4>
      </vt:variant>
      <vt:variant>
        <vt:i4>0</vt:i4>
      </vt:variant>
      <vt:variant>
        <vt:i4>5</vt:i4>
      </vt:variant>
      <vt:variant>
        <vt:lpwstr>mailto:contact@kyudojo-noisiel.fr</vt:lpwstr>
      </vt:variant>
      <vt:variant>
        <vt:lpwstr/>
      </vt:variant>
      <vt:variant>
        <vt:i4>8257583</vt:i4>
      </vt:variant>
      <vt:variant>
        <vt:i4>9</vt:i4>
      </vt:variant>
      <vt:variant>
        <vt:i4>0</vt:i4>
      </vt:variant>
      <vt:variant>
        <vt:i4>5</vt:i4>
      </vt:variant>
      <vt:variant>
        <vt:lpwstr>http://www.kyudojo-noisiel.fr/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DHD</dc:creator>
  <cp:lastModifiedBy>David Haddad</cp:lastModifiedBy>
  <cp:revision>11</cp:revision>
  <cp:lastPrinted>2017-08-22T14:51:00Z</cp:lastPrinted>
  <dcterms:created xsi:type="dcterms:W3CDTF">2018-12-08T21:55:00Z</dcterms:created>
  <dcterms:modified xsi:type="dcterms:W3CDTF">2018-12-08T22:21:00Z</dcterms:modified>
</cp:coreProperties>
</file>